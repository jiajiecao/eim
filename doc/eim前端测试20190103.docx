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1B3" w:rsidRDefault="007661B3" w:rsidP="00565D46"/>
    <w:p w:rsidR="007661B3" w:rsidRDefault="007661B3" w:rsidP="007661B3">
      <w:pPr>
        <w:pStyle w:val="a9"/>
        <w:rPr>
          <w:rFonts w:ascii="微软雅黑" w:eastAsia="微软雅黑" w:hAnsi="微软雅黑" w:cstheme="minorHAnsi"/>
          <w:sz w:val="48"/>
          <w:szCs w:val="48"/>
        </w:rPr>
      </w:pPr>
      <w:r>
        <w:rPr>
          <w:rFonts w:ascii="微软雅黑" w:eastAsia="微软雅黑" w:hAnsi="微软雅黑" w:cstheme="minorHAnsi" w:hint="eastAsia"/>
          <w:sz w:val="48"/>
          <w:szCs w:val="48"/>
        </w:rPr>
        <w:t>文档目录</w:t>
      </w:r>
    </w:p>
    <w:p w:rsidR="00554311" w:rsidRDefault="007661B3">
      <w:pPr>
        <w:pStyle w:val="TOC2"/>
        <w:rPr>
          <w:rFonts w:eastAsiaTheme="minorEastAsia"/>
          <w:noProof/>
          <w:kern w:val="2"/>
          <w:sz w:val="21"/>
        </w:rPr>
      </w:pPr>
      <w:r>
        <w:rPr>
          <w:b/>
        </w:rPr>
        <w:fldChar w:fldCharType="begin"/>
      </w:r>
      <w:r>
        <w:instrText xml:space="preserve"> TOC \o "1-2" \h \z </w:instrText>
      </w:r>
      <w:r>
        <w:rPr>
          <w:b/>
        </w:rPr>
        <w:fldChar w:fldCharType="separate"/>
      </w:r>
      <w:bookmarkStart w:id="0" w:name="_GoBack"/>
      <w:bookmarkEnd w:id="0"/>
      <w:r w:rsidR="00554311" w:rsidRPr="00333944">
        <w:rPr>
          <w:rStyle w:val="ad"/>
          <w:noProof/>
        </w:rPr>
        <w:fldChar w:fldCharType="begin"/>
      </w:r>
      <w:r w:rsidR="00554311" w:rsidRPr="00333944">
        <w:rPr>
          <w:rStyle w:val="ad"/>
          <w:noProof/>
        </w:rPr>
        <w:instrText xml:space="preserve"> </w:instrText>
      </w:r>
      <w:r w:rsidR="00554311">
        <w:rPr>
          <w:noProof/>
        </w:rPr>
        <w:instrText>HYPERLINK \l "_Toc534297702"</w:instrText>
      </w:r>
      <w:r w:rsidR="00554311" w:rsidRPr="00333944">
        <w:rPr>
          <w:rStyle w:val="ad"/>
          <w:noProof/>
        </w:rPr>
        <w:instrText xml:space="preserve"> </w:instrText>
      </w:r>
      <w:r w:rsidR="00554311" w:rsidRPr="00333944">
        <w:rPr>
          <w:rStyle w:val="ad"/>
          <w:noProof/>
        </w:rPr>
      </w:r>
      <w:r w:rsidR="00554311" w:rsidRPr="00333944">
        <w:rPr>
          <w:rStyle w:val="ad"/>
          <w:noProof/>
        </w:rPr>
        <w:fldChar w:fldCharType="separate"/>
      </w:r>
      <w:r w:rsidR="00554311" w:rsidRPr="00333944">
        <w:rPr>
          <w:rStyle w:val="ad"/>
          <w:noProof/>
        </w:rPr>
        <w:t>成本中心</w:t>
      </w:r>
      <w:r w:rsidR="00554311">
        <w:rPr>
          <w:noProof/>
          <w:webHidden/>
        </w:rPr>
        <w:tab/>
      </w:r>
      <w:r w:rsidR="00554311">
        <w:rPr>
          <w:noProof/>
          <w:webHidden/>
        </w:rPr>
        <w:fldChar w:fldCharType="begin"/>
      </w:r>
      <w:r w:rsidR="00554311">
        <w:rPr>
          <w:noProof/>
          <w:webHidden/>
        </w:rPr>
        <w:instrText xml:space="preserve"> PAGEREF _Toc534297702 \h </w:instrText>
      </w:r>
      <w:r w:rsidR="00554311">
        <w:rPr>
          <w:noProof/>
          <w:webHidden/>
        </w:rPr>
      </w:r>
      <w:r w:rsidR="00554311">
        <w:rPr>
          <w:noProof/>
          <w:webHidden/>
        </w:rPr>
        <w:fldChar w:fldCharType="separate"/>
      </w:r>
      <w:r w:rsidR="00554311">
        <w:rPr>
          <w:noProof/>
          <w:webHidden/>
        </w:rPr>
        <w:t>2</w:t>
      </w:r>
      <w:r w:rsidR="00554311">
        <w:rPr>
          <w:noProof/>
          <w:webHidden/>
        </w:rPr>
        <w:fldChar w:fldCharType="end"/>
      </w:r>
      <w:r w:rsidR="00554311" w:rsidRPr="00333944">
        <w:rPr>
          <w:rStyle w:val="ad"/>
          <w:noProof/>
        </w:rPr>
        <w:fldChar w:fldCharType="end"/>
      </w:r>
    </w:p>
    <w:p w:rsidR="00554311" w:rsidRDefault="00554311">
      <w:pPr>
        <w:pStyle w:val="TOC2"/>
        <w:rPr>
          <w:rFonts w:eastAsiaTheme="minorEastAsia"/>
          <w:noProof/>
          <w:kern w:val="2"/>
          <w:sz w:val="21"/>
        </w:rPr>
      </w:pPr>
      <w:hyperlink w:anchor="_Toc534297703" w:history="1">
        <w:r w:rsidRPr="00333944">
          <w:rPr>
            <w:rStyle w:val="ad"/>
            <w:noProof/>
          </w:rPr>
          <w:t>组织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_Toc534297703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4311" w:rsidRDefault="00554311">
      <w:pPr>
        <w:pStyle w:val="TOC2"/>
        <w:rPr>
          <w:rFonts w:eastAsiaTheme="minorEastAsia"/>
          <w:noProof/>
          <w:kern w:val="2"/>
          <w:sz w:val="21"/>
        </w:rPr>
      </w:pPr>
      <w:hyperlink w:anchor="_Toc534297704" w:history="1">
        <w:r w:rsidRPr="00333944">
          <w:rPr>
            <w:rStyle w:val="ad"/>
            <w:noProof/>
          </w:rPr>
          <w:t>员工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_Toc534297704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61B3" w:rsidRDefault="007661B3" w:rsidP="007661B3">
      <w:pPr>
        <w:spacing w:after="0"/>
        <w:sectPr w:rsidR="007661B3">
          <w:pgSz w:w="11907" w:h="1683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eastAsia="微软雅黑"/>
          <w:sz w:val="18"/>
          <w:szCs w:val="16"/>
        </w:rPr>
        <w:fldChar w:fldCharType="end"/>
      </w:r>
    </w:p>
    <w:p w:rsidR="00712177" w:rsidRDefault="00980F5E" w:rsidP="00980F5E">
      <w:pPr>
        <w:pStyle w:val="2"/>
      </w:pPr>
      <w:bookmarkStart w:id="1" w:name="_Toc534297702"/>
      <w:r>
        <w:rPr>
          <w:rFonts w:hint="eastAsia"/>
        </w:rPr>
        <w:lastRenderedPageBreak/>
        <w:t>成本中心</w:t>
      </w:r>
      <w:bookmarkEnd w:id="1"/>
    </w:p>
    <w:p w:rsidR="00980F5E" w:rsidRDefault="00980F5E" w:rsidP="00980F5E">
      <w:pPr>
        <w:pStyle w:val="3"/>
      </w:pPr>
      <w:r>
        <w:rPr>
          <w:rFonts w:hint="eastAsia"/>
        </w:rPr>
        <w:t>新增</w:t>
      </w:r>
    </w:p>
    <w:p w:rsidR="00980F5E" w:rsidRDefault="00B14E73" w:rsidP="00980F5E">
      <w:r>
        <w:rPr>
          <w:noProof/>
        </w:rPr>
        <w:drawing>
          <wp:inline distT="0" distB="0" distL="0" distR="0" wp14:anchorId="4F9FDE46" wp14:editId="74687733">
            <wp:extent cx="5732145" cy="196947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549" cy="19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73" w:rsidRDefault="00B14E73" w:rsidP="00B14E73">
      <w:pPr>
        <w:pStyle w:val="3"/>
      </w:pPr>
      <w:r>
        <w:rPr>
          <w:rFonts w:hint="eastAsia"/>
        </w:rPr>
        <w:t>修改</w:t>
      </w:r>
    </w:p>
    <w:p w:rsidR="00B14E73" w:rsidRDefault="00B14E73" w:rsidP="00B14E73">
      <w:r>
        <w:rPr>
          <w:rFonts w:hint="eastAsia"/>
        </w:rPr>
        <w:t>问题和上述新增一样</w:t>
      </w:r>
    </w:p>
    <w:p w:rsidR="00B14E73" w:rsidRDefault="00B14E73" w:rsidP="00B14E73">
      <w:pPr>
        <w:pStyle w:val="2"/>
      </w:pPr>
      <w:bookmarkStart w:id="2" w:name="_Toc534297703"/>
      <w:r>
        <w:rPr>
          <w:rFonts w:hint="eastAsia"/>
        </w:rPr>
        <w:t>组织</w:t>
      </w:r>
      <w:bookmarkEnd w:id="2"/>
    </w:p>
    <w:p w:rsidR="00B14E73" w:rsidRDefault="00B14E73" w:rsidP="00B14E73">
      <w:pPr>
        <w:pStyle w:val="3"/>
      </w:pPr>
      <w:r>
        <w:rPr>
          <w:rFonts w:hint="eastAsia"/>
        </w:rPr>
        <w:t>新增</w:t>
      </w:r>
    </w:p>
    <w:p w:rsidR="00B14E73" w:rsidRDefault="009D34CA" w:rsidP="009D34CA">
      <w:r>
        <w:rPr>
          <w:noProof/>
        </w:rPr>
        <w:drawing>
          <wp:inline distT="0" distB="0" distL="0" distR="0" wp14:anchorId="055DF40E" wp14:editId="65E56C8A">
            <wp:extent cx="5732145" cy="1919236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377" cy="19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CA" w:rsidRDefault="009D34CA" w:rsidP="009D34CA">
      <w:pPr>
        <w:pStyle w:val="3"/>
      </w:pPr>
      <w:r>
        <w:rPr>
          <w:rFonts w:hint="eastAsia"/>
        </w:rPr>
        <w:t>修改</w:t>
      </w:r>
    </w:p>
    <w:p w:rsidR="009D34CA" w:rsidRDefault="009D34CA" w:rsidP="009D34CA">
      <w:r>
        <w:rPr>
          <w:rFonts w:hint="eastAsia"/>
        </w:rPr>
        <w:t>问题和上述新增一样</w:t>
      </w:r>
    </w:p>
    <w:p w:rsidR="009D34CA" w:rsidRDefault="009D34CA" w:rsidP="009D34CA">
      <w:pPr>
        <w:pStyle w:val="3"/>
      </w:pPr>
      <w:r>
        <w:rPr>
          <w:rFonts w:hint="eastAsia"/>
        </w:rPr>
        <w:lastRenderedPageBreak/>
        <w:t>查询</w:t>
      </w:r>
    </w:p>
    <w:p w:rsidR="00D65BB3" w:rsidRDefault="00D65BB3" w:rsidP="00D65BB3">
      <w:r>
        <w:rPr>
          <w:noProof/>
        </w:rPr>
        <w:drawing>
          <wp:inline distT="0" distB="0" distL="0" distR="0" wp14:anchorId="172F6116" wp14:editId="4E576444">
            <wp:extent cx="5732145" cy="2087245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AE" w:rsidRDefault="00F05BAE" w:rsidP="00F05BAE">
      <w:pPr>
        <w:pStyle w:val="2"/>
      </w:pPr>
      <w:bookmarkStart w:id="3" w:name="_Toc534297704"/>
      <w:r>
        <w:rPr>
          <w:rFonts w:hint="eastAsia"/>
        </w:rPr>
        <w:t>员工</w:t>
      </w:r>
      <w:bookmarkEnd w:id="3"/>
    </w:p>
    <w:p w:rsidR="00F05BAE" w:rsidRDefault="00F05BAE" w:rsidP="00F05BAE">
      <w:pPr>
        <w:pStyle w:val="3"/>
      </w:pPr>
      <w:r>
        <w:rPr>
          <w:rFonts w:hint="eastAsia"/>
        </w:rPr>
        <w:t>新增</w:t>
      </w:r>
      <w:r>
        <w:rPr>
          <w:noProof/>
        </w:rPr>
        <w:drawing>
          <wp:inline distT="0" distB="0" distL="0" distR="0" wp14:anchorId="03EC33A1" wp14:editId="289DAC08">
            <wp:extent cx="5732145" cy="1997710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EF" w:rsidRPr="00340BEF" w:rsidRDefault="00340BEF" w:rsidP="00340BEF">
      <w:pPr>
        <w:rPr>
          <w:rFonts w:hint="eastAsia"/>
        </w:rPr>
      </w:pPr>
      <w:r>
        <w:rPr>
          <w:noProof/>
        </w:rPr>
        <w:drawing>
          <wp:inline distT="0" distB="0" distL="0" distR="0" wp14:anchorId="07D40156" wp14:editId="20C19043">
            <wp:extent cx="5732145" cy="171005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AE" w:rsidRDefault="00F05BAE" w:rsidP="00F05BAE">
      <w:pPr>
        <w:pStyle w:val="3"/>
      </w:pPr>
      <w:r>
        <w:rPr>
          <w:rFonts w:hint="eastAsia"/>
        </w:rPr>
        <w:t>修改</w:t>
      </w:r>
    </w:p>
    <w:p w:rsidR="00F05BAE" w:rsidRDefault="00F05BAE" w:rsidP="00F05BAE">
      <w:r>
        <w:rPr>
          <w:rFonts w:hint="eastAsia"/>
        </w:rPr>
        <w:t>问题和上述新增一样</w:t>
      </w:r>
    </w:p>
    <w:p w:rsidR="00340BEF" w:rsidRDefault="00340BEF" w:rsidP="00340BEF">
      <w:pPr>
        <w:pStyle w:val="3"/>
      </w:pPr>
      <w:r>
        <w:rPr>
          <w:rFonts w:hint="eastAsia"/>
        </w:rPr>
        <w:lastRenderedPageBreak/>
        <w:t>查询</w:t>
      </w:r>
    </w:p>
    <w:p w:rsidR="00340BEF" w:rsidRDefault="00340BEF" w:rsidP="00340BEF">
      <w:r>
        <w:rPr>
          <w:noProof/>
        </w:rPr>
        <w:drawing>
          <wp:inline distT="0" distB="0" distL="0" distR="0" wp14:anchorId="38A74C94" wp14:editId="4118DD13">
            <wp:extent cx="5732145" cy="221170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EF" w:rsidRPr="00340BEF" w:rsidRDefault="00340BEF" w:rsidP="00340BEF">
      <w:pPr>
        <w:rPr>
          <w:rFonts w:hint="eastAsia"/>
        </w:rPr>
      </w:pPr>
      <w:r>
        <w:rPr>
          <w:noProof/>
        </w:rPr>
        <w:drawing>
          <wp:inline distT="0" distB="0" distL="0" distR="0" wp14:anchorId="6AEAA787" wp14:editId="012FFB79">
            <wp:extent cx="5732145" cy="171640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BEF" w:rsidRPr="00340BEF">
      <w:headerReference w:type="default" r:id="rId16"/>
      <w:footerReference w:type="default" r:id="rId17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256" w:rsidRDefault="005F0256">
      <w:pPr>
        <w:spacing w:after="0" w:line="240" w:lineRule="auto"/>
      </w:pPr>
      <w:r>
        <w:separator/>
      </w:r>
    </w:p>
  </w:endnote>
  <w:endnote w:type="continuationSeparator" w:id="0">
    <w:p w:rsidR="005F0256" w:rsidRDefault="005F0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ayout w:type="fixed"/>
      <w:tblLook w:val="04A0" w:firstRow="1" w:lastRow="0" w:firstColumn="1" w:lastColumn="0" w:noHBand="0" w:noVBand="1"/>
    </w:tblPr>
    <w:tblGrid>
      <w:gridCol w:w="6660"/>
      <w:gridCol w:w="2700"/>
    </w:tblGrid>
    <w:tr w:rsidR="0030194B">
      <w:trPr>
        <w:jc w:val="center"/>
      </w:trPr>
      <w:tc>
        <w:tcPr>
          <w:tcW w:w="6660" w:type="dxa"/>
          <w:shd w:val="clear" w:color="auto" w:fill="auto"/>
        </w:tcPr>
        <w:p w:rsidR="0030194B" w:rsidRDefault="0030194B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© EORIONSOLUTION</w:t>
          </w:r>
        </w:p>
      </w:tc>
      <w:tc>
        <w:tcPr>
          <w:tcW w:w="2700" w:type="dxa"/>
          <w:shd w:val="clear" w:color="auto" w:fill="auto"/>
        </w:tcPr>
        <w:p w:rsidR="0030194B" w:rsidRDefault="0030194B">
          <w:pPr>
            <w:jc w:val="right"/>
            <w:rPr>
              <w:rFonts w:eastAsia="微软雅黑"/>
              <w:sz w:val="18"/>
              <w:szCs w:val="18"/>
            </w:rPr>
          </w:pPr>
          <w:r>
            <w:rPr>
              <w:rStyle w:val="ac"/>
              <w:rFonts w:eastAsia="微软雅黑" w:cstheme="minorHAnsi" w:hint="eastAsia"/>
              <w:sz w:val="18"/>
              <w:szCs w:val="18"/>
            </w:rPr>
            <w:t>当前页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begin"/>
          </w:r>
          <w:r>
            <w:rPr>
              <w:rStyle w:val="ac"/>
              <w:rFonts w:eastAsia="微软雅黑" w:cstheme="minorHAnsi"/>
              <w:sz w:val="18"/>
              <w:szCs w:val="18"/>
            </w:rPr>
            <w:instrText xml:space="preserve"> PAGE </w:instrTex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separate"/>
          </w:r>
          <w:r>
            <w:rPr>
              <w:rStyle w:val="ac"/>
              <w:rFonts w:eastAsia="微软雅黑" w:cstheme="minorHAnsi"/>
              <w:sz w:val="18"/>
              <w:szCs w:val="18"/>
            </w:rPr>
            <w:t>3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end"/>
          </w:r>
          <w:r>
            <w:rPr>
              <w:rStyle w:val="ac"/>
              <w:rFonts w:eastAsia="微软雅黑" w:cstheme="minorHAnsi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/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>共</w:t>
          </w:r>
          <w:r>
            <w:rPr>
              <w:rStyle w:val="ac"/>
              <w:rFonts w:eastAsia="微软雅黑" w:cstheme="minorHAnsi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begin"/>
          </w:r>
          <w:r>
            <w:rPr>
              <w:rStyle w:val="ac"/>
              <w:rFonts w:eastAsia="微软雅黑" w:cstheme="minorHAnsi"/>
              <w:sz w:val="18"/>
              <w:szCs w:val="18"/>
            </w:rPr>
            <w:instrText xml:space="preserve"> NUMPAGES </w:instrTex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separate"/>
          </w:r>
          <w:r>
            <w:rPr>
              <w:rStyle w:val="ac"/>
              <w:rFonts w:eastAsia="微软雅黑" w:cstheme="minorHAnsi"/>
              <w:sz w:val="18"/>
              <w:szCs w:val="18"/>
            </w:rPr>
            <w:t>6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end"/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>页</w:t>
          </w:r>
        </w:p>
      </w:tc>
    </w:tr>
  </w:tbl>
  <w:p w:rsidR="0030194B" w:rsidRDefault="003019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256" w:rsidRDefault="005F0256">
      <w:pPr>
        <w:spacing w:after="0" w:line="240" w:lineRule="auto"/>
      </w:pPr>
      <w:r>
        <w:separator/>
      </w:r>
    </w:p>
  </w:footnote>
  <w:footnote w:type="continuationSeparator" w:id="0">
    <w:p w:rsidR="005F0256" w:rsidRDefault="005F02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e"/>
      <w:tblW w:w="8289" w:type="dxa"/>
      <w:tblInd w:w="73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193"/>
      <w:gridCol w:w="4096"/>
    </w:tblGrid>
    <w:tr w:rsidR="0030194B">
      <w:tc>
        <w:tcPr>
          <w:tcW w:w="4193" w:type="dxa"/>
          <w:vMerge w:val="restart"/>
        </w:tcPr>
        <w:p w:rsidR="0030194B" w:rsidRDefault="0030194B">
          <w:pPr>
            <w:pStyle w:val="a7"/>
            <w:ind w:left="720" w:hanging="720"/>
            <w:jc w:val="both"/>
            <w:rPr>
              <w:rFonts w:eastAsia="微软雅黑" w:cstheme="minorHAnsi"/>
              <w:color w:val="A6A6A6" w:themeColor="background1" w:themeShade="A6"/>
              <w:sz w:val="16"/>
              <w:szCs w:val="16"/>
            </w:rPr>
          </w:pPr>
          <w:r>
            <w:rPr>
              <w:rFonts w:eastAsia="微软雅黑" w:cstheme="minorHAnsi" w:hint="eastAsia"/>
              <w:color w:val="A6A6A6" w:themeColor="background1" w:themeShade="A6"/>
              <w:sz w:val="16"/>
              <w:szCs w:val="16"/>
            </w:rPr>
            <w:t>流程功能</w:t>
          </w:r>
        </w:p>
        <w:p w:rsidR="0030194B" w:rsidRDefault="0030194B">
          <w:pPr>
            <w:pStyle w:val="a7"/>
            <w:ind w:left="720" w:hanging="720"/>
            <w:jc w:val="both"/>
            <w:rPr>
              <w:rFonts w:ascii="微软雅黑" w:eastAsia="微软雅黑" w:hAnsi="微软雅黑"/>
              <w:b/>
              <w:color w:val="000000" w:themeColor="text1"/>
              <w:sz w:val="18"/>
              <w:szCs w:val="18"/>
            </w:rPr>
          </w:pPr>
          <w:r>
            <w:rPr>
              <w:rFonts w:ascii="微软雅黑" w:eastAsia="微软雅黑" w:hAnsi="微软雅黑" w:hint="eastAsia"/>
              <w:b/>
              <w:color w:val="000000" w:themeColor="text1"/>
              <w:sz w:val="18"/>
              <w:szCs w:val="18"/>
            </w:rPr>
            <w:t>人事系统</w:t>
          </w:r>
        </w:p>
      </w:tc>
      <w:tc>
        <w:tcPr>
          <w:tcW w:w="4096" w:type="dxa"/>
        </w:tcPr>
        <w:p w:rsidR="0030194B" w:rsidRDefault="0030194B">
          <w:pPr>
            <w:pStyle w:val="a7"/>
            <w:wordWrap w:val="0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  <w:r>
            <w:rPr>
              <w:rFonts w:eastAsia="微软雅黑" w:cstheme="minorHAnsi"/>
              <w:color w:val="000000" w:themeColor="text1"/>
              <w:sz w:val="18"/>
              <w:szCs w:val="18"/>
            </w:rPr>
            <w:t>产品名称</w:t>
          </w:r>
          <w:r>
            <w:rPr>
              <w:rFonts w:eastAsia="微软雅黑" w:cstheme="minorHAnsi" w:hint="eastAsia"/>
              <w:color w:val="000000" w:themeColor="text1"/>
              <w:sz w:val="18"/>
              <w:szCs w:val="18"/>
            </w:rPr>
            <w:t xml:space="preserve">: </w:t>
          </w:r>
          <w:proofErr w:type="spellStart"/>
          <w:r>
            <w:rPr>
              <w:rFonts w:eastAsia="微软雅黑" w:cstheme="minorHAnsi" w:hint="eastAsia"/>
              <w:color w:val="000000" w:themeColor="text1"/>
              <w:sz w:val="18"/>
              <w:szCs w:val="18"/>
            </w:rPr>
            <w:t>bpms_</w:t>
          </w:r>
          <w:r>
            <w:rPr>
              <w:rFonts w:eastAsia="微软雅黑" w:cstheme="minorHAnsi"/>
              <w:color w:val="000000" w:themeColor="text1"/>
              <w:sz w:val="18"/>
              <w:szCs w:val="18"/>
            </w:rPr>
            <w:t>eim</w:t>
          </w:r>
          <w:proofErr w:type="spellEnd"/>
        </w:p>
      </w:tc>
    </w:tr>
    <w:tr w:rsidR="0030194B">
      <w:tc>
        <w:tcPr>
          <w:tcW w:w="4193" w:type="dxa"/>
          <w:vMerge/>
        </w:tcPr>
        <w:p w:rsidR="0030194B" w:rsidRDefault="0030194B">
          <w:pPr>
            <w:pStyle w:val="a7"/>
            <w:jc w:val="both"/>
            <w:rPr>
              <w:rFonts w:ascii="微软雅黑" w:eastAsia="微软雅黑" w:hAnsi="微软雅黑"/>
              <w:color w:val="A6A6A6" w:themeColor="background1" w:themeShade="A6"/>
              <w:sz w:val="18"/>
              <w:szCs w:val="18"/>
            </w:rPr>
          </w:pPr>
        </w:p>
      </w:tc>
      <w:tc>
        <w:tcPr>
          <w:tcW w:w="4096" w:type="dxa"/>
        </w:tcPr>
        <w:p w:rsidR="0030194B" w:rsidRDefault="0030194B">
          <w:pPr>
            <w:pStyle w:val="a7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</w:p>
      </w:tc>
    </w:tr>
    <w:tr w:rsidR="0030194B">
      <w:tc>
        <w:tcPr>
          <w:tcW w:w="4193" w:type="dxa"/>
        </w:tcPr>
        <w:p w:rsidR="0030194B" w:rsidRDefault="0030194B">
          <w:pPr>
            <w:pStyle w:val="a7"/>
            <w:ind w:left="720" w:hanging="720"/>
            <w:jc w:val="both"/>
            <w:rPr>
              <w:rFonts w:ascii="微软雅黑" w:eastAsia="微软雅黑" w:hAnsi="微软雅黑"/>
              <w:color w:val="000000" w:themeColor="text1"/>
              <w:sz w:val="18"/>
              <w:szCs w:val="18"/>
            </w:rPr>
          </w:pPr>
        </w:p>
      </w:tc>
      <w:tc>
        <w:tcPr>
          <w:tcW w:w="4096" w:type="dxa"/>
        </w:tcPr>
        <w:p w:rsidR="0030194B" w:rsidRDefault="0030194B">
          <w:pPr>
            <w:pStyle w:val="a7"/>
            <w:ind w:right="90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</w:p>
      </w:tc>
    </w:tr>
  </w:tbl>
  <w:p w:rsidR="0030194B" w:rsidRDefault="0030194B">
    <w:pPr>
      <w:pStyle w:val="a7"/>
      <w:jc w:val="both"/>
      <w:rPr>
        <w:rFonts w:ascii="微软雅黑" w:eastAsia="微软雅黑" w:hAnsi="微软雅黑"/>
        <w:sz w:val="18"/>
        <w:szCs w:val="18"/>
      </w:rPr>
    </w:pPr>
    <w:r>
      <w:rPr>
        <w:rFonts w:ascii="微软雅黑" w:eastAsia="微软雅黑" w:hAnsi="微软雅黑"/>
        <w:noProof/>
        <w:sz w:val="18"/>
        <w:szCs w:val="18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-86360</wp:posOffset>
          </wp:positionH>
          <wp:positionV relativeFrom="paragraph">
            <wp:posOffset>-541020</wp:posOffset>
          </wp:positionV>
          <wp:extent cx="486410" cy="252730"/>
          <wp:effectExtent l="0" t="0" r="0" b="0"/>
          <wp:wrapNone/>
          <wp:docPr id="8" name="图片 8" descr="C:\Users\blade\Desktop\CIO Reading\未标题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blade\Desktop\CIO Reading\未标题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6345" cy="252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30194B" w:rsidRDefault="0030194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0E93"/>
    <w:multiLevelType w:val="hybridMultilevel"/>
    <w:tmpl w:val="7E4A614C"/>
    <w:lvl w:ilvl="0" w:tplc="D9CAA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14FBB"/>
    <w:multiLevelType w:val="hybridMultilevel"/>
    <w:tmpl w:val="039A9942"/>
    <w:lvl w:ilvl="0" w:tplc="12E0954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C35D93"/>
    <w:multiLevelType w:val="multilevel"/>
    <w:tmpl w:val="21C35D93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34C34961"/>
    <w:multiLevelType w:val="multilevel"/>
    <w:tmpl w:val="34C3496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48633D2D"/>
    <w:multiLevelType w:val="multilevel"/>
    <w:tmpl w:val="48633D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C457CA"/>
    <w:multiLevelType w:val="multilevel"/>
    <w:tmpl w:val="4BC457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52100245"/>
    <w:multiLevelType w:val="multilevel"/>
    <w:tmpl w:val="52100245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attachedTemplate r:id="rId1"/>
  <w:documentProtection w:formatting="1" w:enforcement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9AE"/>
    <w:rsid w:val="00003060"/>
    <w:rsid w:val="0000572F"/>
    <w:rsid w:val="00005E18"/>
    <w:rsid w:val="0001103E"/>
    <w:rsid w:val="0001484E"/>
    <w:rsid w:val="00015E69"/>
    <w:rsid w:val="000204F7"/>
    <w:rsid w:val="00021D79"/>
    <w:rsid w:val="000245EB"/>
    <w:rsid w:val="00025F8E"/>
    <w:rsid w:val="00032EA0"/>
    <w:rsid w:val="000404F1"/>
    <w:rsid w:val="00041722"/>
    <w:rsid w:val="0004177D"/>
    <w:rsid w:val="00042834"/>
    <w:rsid w:val="0004350A"/>
    <w:rsid w:val="00045696"/>
    <w:rsid w:val="0005194E"/>
    <w:rsid w:val="00054792"/>
    <w:rsid w:val="0005688A"/>
    <w:rsid w:val="0005786A"/>
    <w:rsid w:val="00057F31"/>
    <w:rsid w:val="00061697"/>
    <w:rsid w:val="00062EAC"/>
    <w:rsid w:val="00067AD0"/>
    <w:rsid w:val="00072ED6"/>
    <w:rsid w:val="0007353A"/>
    <w:rsid w:val="00073E01"/>
    <w:rsid w:val="0008093F"/>
    <w:rsid w:val="00080F70"/>
    <w:rsid w:val="0008175D"/>
    <w:rsid w:val="00086D45"/>
    <w:rsid w:val="00091E70"/>
    <w:rsid w:val="00094CCF"/>
    <w:rsid w:val="000954DC"/>
    <w:rsid w:val="00096A2B"/>
    <w:rsid w:val="00097070"/>
    <w:rsid w:val="000A4390"/>
    <w:rsid w:val="000B1D72"/>
    <w:rsid w:val="000B2C10"/>
    <w:rsid w:val="000B5D7C"/>
    <w:rsid w:val="000C4DD1"/>
    <w:rsid w:val="000C6B23"/>
    <w:rsid w:val="000C7F24"/>
    <w:rsid w:val="000D2356"/>
    <w:rsid w:val="000D6B14"/>
    <w:rsid w:val="000D7D74"/>
    <w:rsid w:val="000E1E05"/>
    <w:rsid w:val="000E38E0"/>
    <w:rsid w:val="000E486D"/>
    <w:rsid w:val="000E5922"/>
    <w:rsid w:val="000F1AB4"/>
    <w:rsid w:val="001050CD"/>
    <w:rsid w:val="001106C2"/>
    <w:rsid w:val="00113D9F"/>
    <w:rsid w:val="001156E2"/>
    <w:rsid w:val="001229F5"/>
    <w:rsid w:val="00123194"/>
    <w:rsid w:val="00127323"/>
    <w:rsid w:val="00131228"/>
    <w:rsid w:val="00131CAD"/>
    <w:rsid w:val="001348F6"/>
    <w:rsid w:val="00142A96"/>
    <w:rsid w:val="00142CFA"/>
    <w:rsid w:val="00143BFC"/>
    <w:rsid w:val="001525F9"/>
    <w:rsid w:val="00157107"/>
    <w:rsid w:val="00157A0D"/>
    <w:rsid w:val="00162A29"/>
    <w:rsid w:val="001642C0"/>
    <w:rsid w:val="00173F0E"/>
    <w:rsid w:val="00181214"/>
    <w:rsid w:val="001825FC"/>
    <w:rsid w:val="001831E0"/>
    <w:rsid w:val="00185113"/>
    <w:rsid w:val="001865DB"/>
    <w:rsid w:val="00194125"/>
    <w:rsid w:val="001972DB"/>
    <w:rsid w:val="001A66B7"/>
    <w:rsid w:val="001B47E6"/>
    <w:rsid w:val="001B53D6"/>
    <w:rsid w:val="001B5D9C"/>
    <w:rsid w:val="001C08FF"/>
    <w:rsid w:val="001C11E7"/>
    <w:rsid w:val="001C2906"/>
    <w:rsid w:val="001C35A7"/>
    <w:rsid w:val="001C5DF3"/>
    <w:rsid w:val="001C7318"/>
    <w:rsid w:val="001D0866"/>
    <w:rsid w:val="001D318D"/>
    <w:rsid w:val="001D37E8"/>
    <w:rsid w:val="001D63BA"/>
    <w:rsid w:val="001F0278"/>
    <w:rsid w:val="001F0AEF"/>
    <w:rsid w:val="001F2DC0"/>
    <w:rsid w:val="001F4E12"/>
    <w:rsid w:val="001F55F1"/>
    <w:rsid w:val="00200C4A"/>
    <w:rsid w:val="002139C3"/>
    <w:rsid w:val="002156C0"/>
    <w:rsid w:val="0022195F"/>
    <w:rsid w:val="00221CE7"/>
    <w:rsid w:val="00222024"/>
    <w:rsid w:val="00227430"/>
    <w:rsid w:val="0023604F"/>
    <w:rsid w:val="002423C8"/>
    <w:rsid w:val="00243E53"/>
    <w:rsid w:val="00245B1E"/>
    <w:rsid w:val="00245D8F"/>
    <w:rsid w:val="00253174"/>
    <w:rsid w:val="00254157"/>
    <w:rsid w:val="00260A5F"/>
    <w:rsid w:val="002638F5"/>
    <w:rsid w:val="0026509D"/>
    <w:rsid w:val="00277598"/>
    <w:rsid w:val="002813D7"/>
    <w:rsid w:val="0028277A"/>
    <w:rsid w:val="00287D6C"/>
    <w:rsid w:val="00294AB2"/>
    <w:rsid w:val="00294B3A"/>
    <w:rsid w:val="002A2026"/>
    <w:rsid w:val="002A40B5"/>
    <w:rsid w:val="002A4732"/>
    <w:rsid w:val="002C11CF"/>
    <w:rsid w:val="002C2EF4"/>
    <w:rsid w:val="002D13FD"/>
    <w:rsid w:val="002D6F86"/>
    <w:rsid w:val="002E623A"/>
    <w:rsid w:val="002F10F1"/>
    <w:rsid w:val="002F51F9"/>
    <w:rsid w:val="002F59EA"/>
    <w:rsid w:val="002F6862"/>
    <w:rsid w:val="0030194B"/>
    <w:rsid w:val="00306AA5"/>
    <w:rsid w:val="00306B6B"/>
    <w:rsid w:val="00306EE2"/>
    <w:rsid w:val="00317651"/>
    <w:rsid w:val="00330A5E"/>
    <w:rsid w:val="003341C8"/>
    <w:rsid w:val="00335EFA"/>
    <w:rsid w:val="00336D3A"/>
    <w:rsid w:val="003404CA"/>
    <w:rsid w:val="00340BEF"/>
    <w:rsid w:val="00342619"/>
    <w:rsid w:val="003432E4"/>
    <w:rsid w:val="003459C4"/>
    <w:rsid w:val="003509AE"/>
    <w:rsid w:val="00360345"/>
    <w:rsid w:val="00361EFE"/>
    <w:rsid w:val="003645C9"/>
    <w:rsid w:val="00364827"/>
    <w:rsid w:val="00372687"/>
    <w:rsid w:val="00372DB1"/>
    <w:rsid w:val="0037691D"/>
    <w:rsid w:val="003771FC"/>
    <w:rsid w:val="00385BDF"/>
    <w:rsid w:val="00387CF3"/>
    <w:rsid w:val="00391913"/>
    <w:rsid w:val="003A229C"/>
    <w:rsid w:val="003A385B"/>
    <w:rsid w:val="003A3EC9"/>
    <w:rsid w:val="003A6D0A"/>
    <w:rsid w:val="003B168F"/>
    <w:rsid w:val="003B73F3"/>
    <w:rsid w:val="003C0C98"/>
    <w:rsid w:val="003C5EE8"/>
    <w:rsid w:val="003C700C"/>
    <w:rsid w:val="003D3CCF"/>
    <w:rsid w:val="003D4670"/>
    <w:rsid w:val="003D75A5"/>
    <w:rsid w:val="003E3722"/>
    <w:rsid w:val="003F10A8"/>
    <w:rsid w:val="003F21C6"/>
    <w:rsid w:val="003F2C58"/>
    <w:rsid w:val="003F55D4"/>
    <w:rsid w:val="00407799"/>
    <w:rsid w:val="00410F01"/>
    <w:rsid w:val="004116B2"/>
    <w:rsid w:val="0041516C"/>
    <w:rsid w:val="004153FF"/>
    <w:rsid w:val="004245C1"/>
    <w:rsid w:val="00427B9F"/>
    <w:rsid w:val="00431B90"/>
    <w:rsid w:val="00436ED9"/>
    <w:rsid w:val="004409E2"/>
    <w:rsid w:val="00442A89"/>
    <w:rsid w:val="00450E66"/>
    <w:rsid w:val="00451123"/>
    <w:rsid w:val="00456225"/>
    <w:rsid w:val="00456C65"/>
    <w:rsid w:val="00457F2E"/>
    <w:rsid w:val="00460E11"/>
    <w:rsid w:val="0046286F"/>
    <w:rsid w:val="004659CD"/>
    <w:rsid w:val="00465FE6"/>
    <w:rsid w:val="00480C94"/>
    <w:rsid w:val="00481DC7"/>
    <w:rsid w:val="004820D9"/>
    <w:rsid w:val="00482DF4"/>
    <w:rsid w:val="00486CD9"/>
    <w:rsid w:val="00491F70"/>
    <w:rsid w:val="00492AF6"/>
    <w:rsid w:val="0049725B"/>
    <w:rsid w:val="004A4D11"/>
    <w:rsid w:val="004A7989"/>
    <w:rsid w:val="004B0389"/>
    <w:rsid w:val="004B15CA"/>
    <w:rsid w:val="004B602F"/>
    <w:rsid w:val="004C05DB"/>
    <w:rsid w:val="004C5CF1"/>
    <w:rsid w:val="004C6832"/>
    <w:rsid w:val="004C758B"/>
    <w:rsid w:val="004D11FF"/>
    <w:rsid w:val="004F040C"/>
    <w:rsid w:val="004F0566"/>
    <w:rsid w:val="004F061E"/>
    <w:rsid w:val="004F7C09"/>
    <w:rsid w:val="005008B6"/>
    <w:rsid w:val="00513436"/>
    <w:rsid w:val="00514F71"/>
    <w:rsid w:val="00522734"/>
    <w:rsid w:val="00524A7F"/>
    <w:rsid w:val="00526981"/>
    <w:rsid w:val="00535DF8"/>
    <w:rsid w:val="00536CE1"/>
    <w:rsid w:val="0053721F"/>
    <w:rsid w:val="00537722"/>
    <w:rsid w:val="00540D9F"/>
    <w:rsid w:val="005410C9"/>
    <w:rsid w:val="00544F81"/>
    <w:rsid w:val="005530CF"/>
    <w:rsid w:val="00553B83"/>
    <w:rsid w:val="00554311"/>
    <w:rsid w:val="00565D46"/>
    <w:rsid w:val="00572A37"/>
    <w:rsid w:val="00591040"/>
    <w:rsid w:val="00592D85"/>
    <w:rsid w:val="00595DEE"/>
    <w:rsid w:val="005A0F0D"/>
    <w:rsid w:val="005A26D5"/>
    <w:rsid w:val="005B20B8"/>
    <w:rsid w:val="005C13BB"/>
    <w:rsid w:val="005C3B42"/>
    <w:rsid w:val="005D29F7"/>
    <w:rsid w:val="005E067F"/>
    <w:rsid w:val="005E296E"/>
    <w:rsid w:val="005E2CB5"/>
    <w:rsid w:val="005E42B9"/>
    <w:rsid w:val="005E639F"/>
    <w:rsid w:val="005F0256"/>
    <w:rsid w:val="005F461E"/>
    <w:rsid w:val="0060378D"/>
    <w:rsid w:val="00612BAA"/>
    <w:rsid w:val="006166B1"/>
    <w:rsid w:val="00627E00"/>
    <w:rsid w:val="00634929"/>
    <w:rsid w:val="0063511D"/>
    <w:rsid w:val="00635639"/>
    <w:rsid w:val="006508A7"/>
    <w:rsid w:val="006514A5"/>
    <w:rsid w:val="00654584"/>
    <w:rsid w:val="0065521E"/>
    <w:rsid w:val="006636F9"/>
    <w:rsid w:val="00676C12"/>
    <w:rsid w:val="00681E75"/>
    <w:rsid w:val="0068605F"/>
    <w:rsid w:val="00694E51"/>
    <w:rsid w:val="006B073E"/>
    <w:rsid w:val="006C23CC"/>
    <w:rsid w:val="006C5A38"/>
    <w:rsid w:val="006C5C20"/>
    <w:rsid w:val="006D021B"/>
    <w:rsid w:val="006D1C77"/>
    <w:rsid w:val="006D6823"/>
    <w:rsid w:val="006E1CA8"/>
    <w:rsid w:val="006E2D10"/>
    <w:rsid w:val="0070210E"/>
    <w:rsid w:val="00703E56"/>
    <w:rsid w:val="0070564B"/>
    <w:rsid w:val="00706E05"/>
    <w:rsid w:val="00712177"/>
    <w:rsid w:val="007125C4"/>
    <w:rsid w:val="00714795"/>
    <w:rsid w:val="0071653D"/>
    <w:rsid w:val="007166A2"/>
    <w:rsid w:val="0072305D"/>
    <w:rsid w:val="007232BF"/>
    <w:rsid w:val="00731231"/>
    <w:rsid w:val="00731EA9"/>
    <w:rsid w:val="0073332E"/>
    <w:rsid w:val="00735E21"/>
    <w:rsid w:val="0074039E"/>
    <w:rsid w:val="00741C0A"/>
    <w:rsid w:val="00753EEE"/>
    <w:rsid w:val="00755949"/>
    <w:rsid w:val="00757D73"/>
    <w:rsid w:val="007600F9"/>
    <w:rsid w:val="00761259"/>
    <w:rsid w:val="0076378B"/>
    <w:rsid w:val="00764873"/>
    <w:rsid w:val="007661B3"/>
    <w:rsid w:val="00784150"/>
    <w:rsid w:val="00786441"/>
    <w:rsid w:val="00792321"/>
    <w:rsid w:val="00793EF0"/>
    <w:rsid w:val="007B0342"/>
    <w:rsid w:val="007C0A05"/>
    <w:rsid w:val="007C24BA"/>
    <w:rsid w:val="007C691A"/>
    <w:rsid w:val="007D0A42"/>
    <w:rsid w:val="007D0B32"/>
    <w:rsid w:val="007D23BE"/>
    <w:rsid w:val="007D3391"/>
    <w:rsid w:val="007D57AF"/>
    <w:rsid w:val="007D5F4A"/>
    <w:rsid w:val="007E0F1A"/>
    <w:rsid w:val="007E2F44"/>
    <w:rsid w:val="007E4C70"/>
    <w:rsid w:val="00801E6D"/>
    <w:rsid w:val="008032AF"/>
    <w:rsid w:val="00816514"/>
    <w:rsid w:val="00825722"/>
    <w:rsid w:val="0082637F"/>
    <w:rsid w:val="008313BC"/>
    <w:rsid w:val="00834175"/>
    <w:rsid w:val="00840EFE"/>
    <w:rsid w:val="0084215E"/>
    <w:rsid w:val="00845DAB"/>
    <w:rsid w:val="00846C48"/>
    <w:rsid w:val="00873C1C"/>
    <w:rsid w:val="00874577"/>
    <w:rsid w:val="0088542B"/>
    <w:rsid w:val="0089001C"/>
    <w:rsid w:val="008A11BC"/>
    <w:rsid w:val="008A59B3"/>
    <w:rsid w:val="008A601E"/>
    <w:rsid w:val="008A63EB"/>
    <w:rsid w:val="008B04CA"/>
    <w:rsid w:val="008B3E74"/>
    <w:rsid w:val="008B7805"/>
    <w:rsid w:val="008B7DC0"/>
    <w:rsid w:val="008C0BBE"/>
    <w:rsid w:val="008C44E1"/>
    <w:rsid w:val="008C5AC7"/>
    <w:rsid w:val="008C7311"/>
    <w:rsid w:val="008C757A"/>
    <w:rsid w:val="008D1DCD"/>
    <w:rsid w:val="008D50B1"/>
    <w:rsid w:val="008E3E62"/>
    <w:rsid w:val="008F2666"/>
    <w:rsid w:val="00900581"/>
    <w:rsid w:val="0090102A"/>
    <w:rsid w:val="0090356F"/>
    <w:rsid w:val="0090438F"/>
    <w:rsid w:val="0090599C"/>
    <w:rsid w:val="0091033F"/>
    <w:rsid w:val="0091278D"/>
    <w:rsid w:val="0091673F"/>
    <w:rsid w:val="0092248C"/>
    <w:rsid w:val="00926B59"/>
    <w:rsid w:val="00927EBB"/>
    <w:rsid w:val="0093247C"/>
    <w:rsid w:val="00935669"/>
    <w:rsid w:val="00936637"/>
    <w:rsid w:val="00940820"/>
    <w:rsid w:val="00942A16"/>
    <w:rsid w:val="0094455F"/>
    <w:rsid w:val="00944E43"/>
    <w:rsid w:val="00945B0D"/>
    <w:rsid w:val="00946F21"/>
    <w:rsid w:val="00951125"/>
    <w:rsid w:val="009545C9"/>
    <w:rsid w:val="00956107"/>
    <w:rsid w:val="00960AD1"/>
    <w:rsid w:val="0096114A"/>
    <w:rsid w:val="009612FB"/>
    <w:rsid w:val="00961DF5"/>
    <w:rsid w:val="00965D5C"/>
    <w:rsid w:val="00975FF8"/>
    <w:rsid w:val="00980F5E"/>
    <w:rsid w:val="009826CE"/>
    <w:rsid w:val="00983CA0"/>
    <w:rsid w:val="00985AC7"/>
    <w:rsid w:val="009900AB"/>
    <w:rsid w:val="009A1DA2"/>
    <w:rsid w:val="009A2F0E"/>
    <w:rsid w:val="009A3CC5"/>
    <w:rsid w:val="009A5BF7"/>
    <w:rsid w:val="009A7456"/>
    <w:rsid w:val="009B2875"/>
    <w:rsid w:val="009B4FF6"/>
    <w:rsid w:val="009B740D"/>
    <w:rsid w:val="009C79E4"/>
    <w:rsid w:val="009C7A64"/>
    <w:rsid w:val="009D34CA"/>
    <w:rsid w:val="009D42EC"/>
    <w:rsid w:val="009D4A30"/>
    <w:rsid w:val="009D6366"/>
    <w:rsid w:val="009E1773"/>
    <w:rsid w:val="009F0439"/>
    <w:rsid w:val="009F1924"/>
    <w:rsid w:val="009F1FF4"/>
    <w:rsid w:val="009F587A"/>
    <w:rsid w:val="00A005FA"/>
    <w:rsid w:val="00A01A55"/>
    <w:rsid w:val="00A03BDF"/>
    <w:rsid w:val="00A04734"/>
    <w:rsid w:val="00A04BD7"/>
    <w:rsid w:val="00A06BA5"/>
    <w:rsid w:val="00A07759"/>
    <w:rsid w:val="00A078CC"/>
    <w:rsid w:val="00A14E70"/>
    <w:rsid w:val="00A36C13"/>
    <w:rsid w:val="00A46148"/>
    <w:rsid w:val="00A4636D"/>
    <w:rsid w:val="00A5193F"/>
    <w:rsid w:val="00A52152"/>
    <w:rsid w:val="00A60023"/>
    <w:rsid w:val="00A60BA9"/>
    <w:rsid w:val="00A6688F"/>
    <w:rsid w:val="00A70B7F"/>
    <w:rsid w:val="00A741AF"/>
    <w:rsid w:val="00A7697F"/>
    <w:rsid w:val="00A83E46"/>
    <w:rsid w:val="00A863A3"/>
    <w:rsid w:val="00A95F2A"/>
    <w:rsid w:val="00A96120"/>
    <w:rsid w:val="00AA324C"/>
    <w:rsid w:val="00AA493B"/>
    <w:rsid w:val="00AB1C56"/>
    <w:rsid w:val="00AB4AB2"/>
    <w:rsid w:val="00AB656F"/>
    <w:rsid w:val="00AC3076"/>
    <w:rsid w:val="00AC3641"/>
    <w:rsid w:val="00AC47BA"/>
    <w:rsid w:val="00AC52BC"/>
    <w:rsid w:val="00AC58E7"/>
    <w:rsid w:val="00AD5BF2"/>
    <w:rsid w:val="00AD6034"/>
    <w:rsid w:val="00AD63EF"/>
    <w:rsid w:val="00AE0DE6"/>
    <w:rsid w:val="00AE2704"/>
    <w:rsid w:val="00AE4BC5"/>
    <w:rsid w:val="00AE4BEB"/>
    <w:rsid w:val="00AE66BD"/>
    <w:rsid w:val="00AE6753"/>
    <w:rsid w:val="00AF306B"/>
    <w:rsid w:val="00AF4AAE"/>
    <w:rsid w:val="00AF7F3F"/>
    <w:rsid w:val="00B03F1E"/>
    <w:rsid w:val="00B055AB"/>
    <w:rsid w:val="00B0598B"/>
    <w:rsid w:val="00B06631"/>
    <w:rsid w:val="00B071D2"/>
    <w:rsid w:val="00B115DD"/>
    <w:rsid w:val="00B12BA0"/>
    <w:rsid w:val="00B14E73"/>
    <w:rsid w:val="00B1510A"/>
    <w:rsid w:val="00B22D45"/>
    <w:rsid w:val="00B22E86"/>
    <w:rsid w:val="00B23C25"/>
    <w:rsid w:val="00B30AE8"/>
    <w:rsid w:val="00B31F4E"/>
    <w:rsid w:val="00B407D6"/>
    <w:rsid w:val="00B42829"/>
    <w:rsid w:val="00B42A0E"/>
    <w:rsid w:val="00B43B98"/>
    <w:rsid w:val="00B56C07"/>
    <w:rsid w:val="00B67C91"/>
    <w:rsid w:val="00B872EF"/>
    <w:rsid w:val="00B95094"/>
    <w:rsid w:val="00B965DD"/>
    <w:rsid w:val="00BA384A"/>
    <w:rsid w:val="00BB2158"/>
    <w:rsid w:val="00BB29C4"/>
    <w:rsid w:val="00BC4E22"/>
    <w:rsid w:val="00BC54B4"/>
    <w:rsid w:val="00BC6CA8"/>
    <w:rsid w:val="00BD12D2"/>
    <w:rsid w:val="00BD3860"/>
    <w:rsid w:val="00BD50D0"/>
    <w:rsid w:val="00BE46FB"/>
    <w:rsid w:val="00BE789E"/>
    <w:rsid w:val="00BF0FC1"/>
    <w:rsid w:val="00BF2266"/>
    <w:rsid w:val="00BF30F2"/>
    <w:rsid w:val="00BF6FB4"/>
    <w:rsid w:val="00BF7E49"/>
    <w:rsid w:val="00C00979"/>
    <w:rsid w:val="00C07B04"/>
    <w:rsid w:val="00C07EE1"/>
    <w:rsid w:val="00C11805"/>
    <w:rsid w:val="00C11E01"/>
    <w:rsid w:val="00C165EA"/>
    <w:rsid w:val="00C17644"/>
    <w:rsid w:val="00C17A43"/>
    <w:rsid w:val="00C21A9F"/>
    <w:rsid w:val="00C305C7"/>
    <w:rsid w:val="00C37C7B"/>
    <w:rsid w:val="00C5133A"/>
    <w:rsid w:val="00C51BA5"/>
    <w:rsid w:val="00C51E8C"/>
    <w:rsid w:val="00C52FDF"/>
    <w:rsid w:val="00C5492A"/>
    <w:rsid w:val="00C56527"/>
    <w:rsid w:val="00C57654"/>
    <w:rsid w:val="00C61CF6"/>
    <w:rsid w:val="00C6454E"/>
    <w:rsid w:val="00C656C3"/>
    <w:rsid w:val="00C71895"/>
    <w:rsid w:val="00C721C2"/>
    <w:rsid w:val="00C76A1B"/>
    <w:rsid w:val="00C87580"/>
    <w:rsid w:val="00C93221"/>
    <w:rsid w:val="00C93F0E"/>
    <w:rsid w:val="00CA3D0D"/>
    <w:rsid w:val="00CA3D51"/>
    <w:rsid w:val="00CA5FE6"/>
    <w:rsid w:val="00CA75F4"/>
    <w:rsid w:val="00CB401C"/>
    <w:rsid w:val="00CC2FD0"/>
    <w:rsid w:val="00CC43A9"/>
    <w:rsid w:val="00CD1370"/>
    <w:rsid w:val="00CD35FA"/>
    <w:rsid w:val="00CD516D"/>
    <w:rsid w:val="00CE1535"/>
    <w:rsid w:val="00CE4074"/>
    <w:rsid w:val="00CF47E7"/>
    <w:rsid w:val="00CF48D5"/>
    <w:rsid w:val="00CF6078"/>
    <w:rsid w:val="00CF729D"/>
    <w:rsid w:val="00CF7F01"/>
    <w:rsid w:val="00D0152D"/>
    <w:rsid w:val="00D07DBD"/>
    <w:rsid w:val="00D142D2"/>
    <w:rsid w:val="00D15A2F"/>
    <w:rsid w:val="00D170DC"/>
    <w:rsid w:val="00D1747A"/>
    <w:rsid w:val="00D40BEA"/>
    <w:rsid w:val="00D40D59"/>
    <w:rsid w:val="00D43FCB"/>
    <w:rsid w:val="00D45CCB"/>
    <w:rsid w:val="00D5431C"/>
    <w:rsid w:val="00D562EA"/>
    <w:rsid w:val="00D60FFE"/>
    <w:rsid w:val="00D62F4E"/>
    <w:rsid w:val="00D65972"/>
    <w:rsid w:val="00D65BB3"/>
    <w:rsid w:val="00D70B7F"/>
    <w:rsid w:val="00D74CCD"/>
    <w:rsid w:val="00D81D35"/>
    <w:rsid w:val="00D8503E"/>
    <w:rsid w:val="00D903DB"/>
    <w:rsid w:val="00D91D49"/>
    <w:rsid w:val="00DB0A72"/>
    <w:rsid w:val="00DB0E64"/>
    <w:rsid w:val="00DB2A4A"/>
    <w:rsid w:val="00DB584B"/>
    <w:rsid w:val="00DB6657"/>
    <w:rsid w:val="00DB6ADE"/>
    <w:rsid w:val="00DC495A"/>
    <w:rsid w:val="00DC7F75"/>
    <w:rsid w:val="00DD5301"/>
    <w:rsid w:val="00DE1075"/>
    <w:rsid w:val="00DE2CCD"/>
    <w:rsid w:val="00DE3BA8"/>
    <w:rsid w:val="00DE3CFD"/>
    <w:rsid w:val="00DE4939"/>
    <w:rsid w:val="00DF4450"/>
    <w:rsid w:val="00DF51D8"/>
    <w:rsid w:val="00E065D8"/>
    <w:rsid w:val="00E065F0"/>
    <w:rsid w:val="00E1548C"/>
    <w:rsid w:val="00E1548F"/>
    <w:rsid w:val="00E1703E"/>
    <w:rsid w:val="00E215CC"/>
    <w:rsid w:val="00E272CC"/>
    <w:rsid w:val="00E30321"/>
    <w:rsid w:val="00E36DCE"/>
    <w:rsid w:val="00E43AE2"/>
    <w:rsid w:val="00E44002"/>
    <w:rsid w:val="00E44795"/>
    <w:rsid w:val="00E45852"/>
    <w:rsid w:val="00E47614"/>
    <w:rsid w:val="00E51F4D"/>
    <w:rsid w:val="00E55388"/>
    <w:rsid w:val="00E56A99"/>
    <w:rsid w:val="00E56F6C"/>
    <w:rsid w:val="00E57C76"/>
    <w:rsid w:val="00E625AC"/>
    <w:rsid w:val="00E66964"/>
    <w:rsid w:val="00E67477"/>
    <w:rsid w:val="00E75A66"/>
    <w:rsid w:val="00E764F0"/>
    <w:rsid w:val="00E83CF3"/>
    <w:rsid w:val="00E90322"/>
    <w:rsid w:val="00E937BE"/>
    <w:rsid w:val="00E97779"/>
    <w:rsid w:val="00EB4FB2"/>
    <w:rsid w:val="00EB6147"/>
    <w:rsid w:val="00EC1FB8"/>
    <w:rsid w:val="00EC37C9"/>
    <w:rsid w:val="00ED26C4"/>
    <w:rsid w:val="00ED4E0A"/>
    <w:rsid w:val="00EF0E55"/>
    <w:rsid w:val="00EF3142"/>
    <w:rsid w:val="00EF6A9E"/>
    <w:rsid w:val="00F03132"/>
    <w:rsid w:val="00F032B9"/>
    <w:rsid w:val="00F0360B"/>
    <w:rsid w:val="00F04BC0"/>
    <w:rsid w:val="00F05BAE"/>
    <w:rsid w:val="00F105D0"/>
    <w:rsid w:val="00F14F05"/>
    <w:rsid w:val="00F15ED3"/>
    <w:rsid w:val="00F30279"/>
    <w:rsid w:val="00F31309"/>
    <w:rsid w:val="00F33148"/>
    <w:rsid w:val="00F411E7"/>
    <w:rsid w:val="00F44CAE"/>
    <w:rsid w:val="00F52238"/>
    <w:rsid w:val="00F55799"/>
    <w:rsid w:val="00F61C14"/>
    <w:rsid w:val="00F6399D"/>
    <w:rsid w:val="00F76BF2"/>
    <w:rsid w:val="00F83C44"/>
    <w:rsid w:val="00FA33EF"/>
    <w:rsid w:val="00FB1888"/>
    <w:rsid w:val="00FB534D"/>
    <w:rsid w:val="00FB554A"/>
    <w:rsid w:val="00FB6FB2"/>
    <w:rsid w:val="00FB7216"/>
    <w:rsid w:val="00FC4EF1"/>
    <w:rsid w:val="00FC53BD"/>
    <w:rsid w:val="00FD131A"/>
    <w:rsid w:val="00FE10E2"/>
    <w:rsid w:val="00FE5A53"/>
    <w:rsid w:val="00FE7CB3"/>
    <w:rsid w:val="00FF30A3"/>
    <w:rsid w:val="00FF55E9"/>
    <w:rsid w:val="00FF5ECD"/>
    <w:rsid w:val="00FF62BB"/>
    <w:rsid w:val="00FF6448"/>
    <w:rsid w:val="02282C35"/>
    <w:rsid w:val="028D2AE7"/>
    <w:rsid w:val="056A006F"/>
    <w:rsid w:val="090F115E"/>
    <w:rsid w:val="09963B1B"/>
    <w:rsid w:val="0A363B02"/>
    <w:rsid w:val="0A8E4C1C"/>
    <w:rsid w:val="0D192679"/>
    <w:rsid w:val="0E210755"/>
    <w:rsid w:val="11992714"/>
    <w:rsid w:val="13B670F3"/>
    <w:rsid w:val="1C0342FE"/>
    <w:rsid w:val="1D91409F"/>
    <w:rsid w:val="1DF962E9"/>
    <w:rsid w:val="1EF56CD0"/>
    <w:rsid w:val="25306A5E"/>
    <w:rsid w:val="25EC6607"/>
    <w:rsid w:val="27D64285"/>
    <w:rsid w:val="2A8A687B"/>
    <w:rsid w:val="2ACE3347"/>
    <w:rsid w:val="2ACF4BB2"/>
    <w:rsid w:val="2B4A6F9D"/>
    <w:rsid w:val="2B780A40"/>
    <w:rsid w:val="2BFA6E0C"/>
    <w:rsid w:val="2D2263AB"/>
    <w:rsid w:val="2E784729"/>
    <w:rsid w:val="2F5A3A15"/>
    <w:rsid w:val="33CB7909"/>
    <w:rsid w:val="34DF4A3B"/>
    <w:rsid w:val="35B85BBC"/>
    <w:rsid w:val="37201D5D"/>
    <w:rsid w:val="383F10F2"/>
    <w:rsid w:val="3917307A"/>
    <w:rsid w:val="39362D90"/>
    <w:rsid w:val="39B90095"/>
    <w:rsid w:val="4084700B"/>
    <w:rsid w:val="459A10E2"/>
    <w:rsid w:val="462A260E"/>
    <w:rsid w:val="46D941BE"/>
    <w:rsid w:val="4B662B5B"/>
    <w:rsid w:val="4BC121E4"/>
    <w:rsid w:val="4CD32675"/>
    <w:rsid w:val="4D337737"/>
    <w:rsid w:val="508A5A68"/>
    <w:rsid w:val="52F36FE2"/>
    <w:rsid w:val="54AF63A1"/>
    <w:rsid w:val="55C2563B"/>
    <w:rsid w:val="57FA0744"/>
    <w:rsid w:val="586473F1"/>
    <w:rsid w:val="59A57719"/>
    <w:rsid w:val="5A355DB6"/>
    <w:rsid w:val="5AC90E1D"/>
    <w:rsid w:val="5AF06CD4"/>
    <w:rsid w:val="5BBA20E0"/>
    <w:rsid w:val="5C7151AC"/>
    <w:rsid w:val="5CFE0D98"/>
    <w:rsid w:val="5E15062A"/>
    <w:rsid w:val="5E27621C"/>
    <w:rsid w:val="5E8447FD"/>
    <w:rsid w:val="60042215"/>
    <w:rsid w:val="61B8728F"/>
    <w:rsid w:val="62B232F9"/>
    <w:rsid w:val="640F081D"/>
    <w:rsid w:val="662D3565"/>
    <w:rsid w:val="67E967F1"/>
    <w:rsid w:val="6B120369"/>
    <w:rsid w:val="6B2E2AEA"/>
    <w:rsid w:val="6B4347B2"/>
    <w:rsid w:val="6B7525DD"/>
    <w:rsid w:val="6CFF0A12"/>
    <w:rsid w:val="74437214"/>
    <w:rsid w:val="74E4396F"/>
    <w:rsid w:val="769165BA"/>
    <w:rsid w:val="77DC69B8"/>
    <w:rsid w:val="7C9C080F"/>
    <w:rsid w:val="7D95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02F6B"/>
  <w15:docId w15:val="{72A1EE94-469E-4435-BA0B-E672FCFB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/>
      <w:outlineLvl w:val="0"/>
    </w:pPr>
    <w:rPr>
      <w:rFonts w:ascii="微软雅黑" w:eastAsia="微软雅黑" w:hAnsi="微软雅黑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eastAsia="微软雅黑" w:cstheme="majorBidi"/>
      <w:b/>
      <w:bCs/>
      <w:color w:val="244061" w:themeColor="accent1" w:themeShade="8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="微软雅黑" w:eastAsiaTheme="majorEastAsia" w:hAnsi="微软雅黑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9017"/>
      </w:tabs>
      <w:spacing w:after="40"/>
      <w:ind w:firstLine="1714"/>
    </w:pPr>
    <w:rPr>
      <w:rFonts w:eastAsia="微软雅黑"/>
      <w:b/>
      <w:sz w:val="18"/>
      <w:szCs w:val="16"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9017"/>
      </w:tabs>
      <w:spacing w:after="20"/>
      <w:ind w:left="216" w:firstLine="1944"/>
    </w:pPr>
    <w:rPr>
      <w:rFonts w:eastAsia="微软雅黑"/>
      <w:sz w:val="18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page number"/>
    <w:basedOn w:val="a0"/>
    <w:semiHidden/>
    <w:qFormat/>
  </w:style>
  <w:style w:type="character" w:styleId="ad">
    <w:name w:val="Hyperlink"/>
    <w:basedOn w:val="a0"/>
    <w:uiPriority w:val="99"/>
    <w:unhideWhenUsed/>
    <w:qFormat/>
    <w:rPr>
      <w:rFonts w:asciiTheme="minorHAnsi" w:hAnsiTheme="minorHAnsi"/>
      <w:color w:val="0000FF" w:themeColor="hyperlink"/>
      <w:sz w:val="16"/>
      <w:u w:val="single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theme="majorBidi"/>
      <w:bCs/>
      <w:sz w:val="28"/>
      <w:szCs w:val="28"/>
    </w:rPr>
  </w:style>
  <w:style w:type="paragraph" w:customStyle="1" w:styleId="FooterPrivacy">
    <w:name w:val="Footer Privacy"/>
    <w:basedOn w:val="a"/>
    <w:next w:val="a"/>
    <w:qFormat/>
    <w:pPr>
      <w:spacing w:after="0" w:line="240" w:lineRule="auto"/>
    </w:pPr>
    <w:rPr>
      <w:rFonts w:eastAsia="微软雅黑" w:cstheme="minorHAnsi"/>
      <w:sz w:val="16"/>
      <w:szCs w:val="16"/>
    </w:rPr>
  </w:style>
  <w:style w:type="paragraph" w:customStyle="1" w:styleId="FooterTextLeft">
    <w:name w:val="Footer Text Left"/>
    <w:basedOn w:val="a"/>
    <w:qFormat/>
    <w:pPr>
      <w:spacing w:after="0" w:line="240" w:lineRule="auto"/>
    </w:pPr>
    <w:rPr>
      <w:rFonts w:ascii="微软雅黑" w:eastAsia="微软雅黑" w:hAnsi="微软雅黑" w:cs="Times New Roman"/>
      <w:sz w:val="18"/>
      <w:szCs w:val="18"/>
    </w:rPr>
  </w:style>
  <w:style w:type="paragraph" w:customStyle="1" w:styleId="FooterTextRight">
    <w:name w:val="Footer Text Right"/>
    <w:basedOn w:val="a"/>
    <w:next w:val="a"/>
    <w:qFormat/>
    <w:pPr>
      <w:spacing w:after="0" w:line="240" w:lineRule="auto"/>
      <w:jc w:val="right"/>
    </w:pPr>
    <w:rPr>
      <w:rFonts w:ascii="Verdana" w:eastAsia="Times New Roman" w:hAnsi="Verdana" w:cs="Times New Roman"/>
      <w:sz w:val="14"/>
      <w:szCs w:val="16"/>
      <w:lang w:eastAsia="en-US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paragraph" w:customStyle="1" w:styleId="TableBody">
    <w:name w:val="Table Body"/>
    <w:qFormat/>
    <w:pPr>
      <w:spacing w:after="40"/>
    </w:pPr>
    <w:rPr>
      <w:rFonts w:ascii="Arial" w:hAnsi="Arial" w:cs="Arial"/>
      <w:sz w:val="18"/>
      <w:szCs w:val="16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qFormat/>
    <w:rPr>
      <w:rFonts w:eastAsia="微软雅黑" w:cstheme="majorBidi"/>
      <w:b/>
      <w:bCs/>
      <w:color w:val="244061" w:themeColor="accent1" w:themeShade="80"/>
      <w:sz w:val="26"/>
      <w:szCs w:val="26"/>
    </w:rPr>
  </w:style>
  <w:style w:type="paragraph" w:customStyle="1" w:styleId="TableText">
    <w:name w:val="Table Text"/>
    <w:basedOn w:val="a"/>
    <w:qFormat/>
    <w:pPr>
      <w:spacing w:before="40" w:after="40" w:line="240" w:lineRule="auto"/>
    </w:pPr>
    <w:rPr>
      <w:rFonts w:ascii="Arial" w:eastAsia="Times New Roman" w:hAnsi="Arial" w:cs="Arial"/>
      <w:szCs w:val="20"/>
      <w:lang w:eastAsia="en-US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Theme="majorEastAsia" w:hAnsi="微软雅黑" w:cstheme="majorBidi"/>
      <w:b/>
      <w:bCs/>
      <w:color w:val="4F81BD" w:themeColor="accent1"/>
      <w:sz w:val="20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table" w:customStyle="1" w:styleId="1-21">
    <w:name w:val="网格表 1 浅色 - 着色 21"/>
    <w:basedOn w:val="a1"/>
    <w:uiPriority w:val="46"/>
    <w:qFormat/>
    <w:tblPr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-11">
    <w:name w:val="网格表 2 - 着色 11"/>
    <w:basedOn w:val="a1"/>
    <w:uiPriority w:val="47"/>
    <w:qFormat/>
    <w:tblPr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tml-attribute-value">
    <w:name w:val="html-attribute-value"/>
    <w:basedOn w:val="a0"/>
    <w:qFormat/>
  </w:style>
  <w:style w:type="character" w:customStyle="1" w:styleId="html-attribute-name">
    <w:name w:val="html-attribute-name"/>
    <w:basedOn w:val="a0"/>
    <w:qFormat/>
  </w:style>
  <w:style w:type="character" w:customStyle="1" w:styleId="tok-p">
    <w:name w:val="tok-p"/>
    <w:basedOn w:val="a0"/>
    <w:qFormat/>
  </w:style>
  <w:style w:type="character" w:customStyle="1" w:styleId="tok-nt">
    <w:name w:val="tok-nt"/>
    <w:basedOn w:val="a0"/>
    <w:qFormat/>
  </w:style>
  <w:style w:type="character" w:customStyle="1" w:styleId="tok-s2">
    <w:name w:val="tok-s2"/>
    <w:basedOn w:val="a0"/>
    <w:qFormat/>
  </w:style>
  <w:style w:type="paragraph" w:styleId="HTML">
    <w:name w:val="HTML Preformatted"/>
    <w:basedOn w:val="a"/>
    <w:link w:val="HTML0"/>
    <w:uiPriority w:val="99"/>
    <w:unhideWhenUsed/>
    <w:rsid w:val="00043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4350A"/>
    <w:rPr>
      <w:rFonts w:ascii="宋体" w:hAnsi="宋体" w:cs="宋体"/>
      <w:sz w:val="24"/>
      <w:szCs w:val="24"/>
    </w:rPr>
  </w:style>
  <w:style w:type="character" w:customStyle="1" w:styleId="objectbrace">
    <w:name w:val="objectbrace"/>
    <w:basedOn w:val="a0"/>
    <w:rsid w:val="0004350A"/>
  </w:style>
  <w:style w:type="character" w:customStyle="1" w:styleId="propertyname">
    <w:name w:val="propertyname"/>
    <w:basedOn w:val="a0"/>
    <w:rsid w:val="0004350A"/>
  </w:style>
  <w:style w:type="character" w:customStyle="1" w:styleId="number">
    <w:name w:val="number"/>
    <w:basedOn w:val="a0"/>
    <w:rsid w:val="0004350A"/>
  </w:style>
  <w:style w:type="character" w:customStyle="1" w:styleId="comma">
    <w:name w:val="comma"/>
    <w:basedOn w:val="a0"/>
    <w:rsid w:val="0004350A"/>
  </w:style>
  <w:style w:type="character" w:customStyle="1" w:styleId="string">
    <w:name w:val="string"/>
    <w:basedOn w:val="a0"/>
    <w:rsid w:val="0004350A"/>
  </w:style>
  <w:style w:type="character" w:customStyle="1" w:styleId="arraybrace">
    <w:name w:val="arraybrace"/>
    <w:basedOn w:val="a0"/>
    <w:rsid w:val="0004350A"/>
  </w:style>
  <w:style w:type="character" w:customStyle="1" w:styleId="null">
    <w:name w:val="null"/>
    <w:basedOn w:val="a0"/>
    <w:rsid w:val="0004350A"/>
  </w:style>
  <w:style w:type="character" w:customStyle="1" w:styleId="boolean">
    <w:name w:val="boolean"/>
    <w:basedOn w:val="a0"/>
    <w:rsid w:val="0004350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F2DC0"/>
    <w:pPr>
      <w:pBdr>
        <w:bottom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1F2DC0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F2DC0"/>
    <w:pPr>
      <w:pBdr>
        <w:top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1F2DC0"/>
    <w:rPr>
      <w:rFonts w:ascii="Arial" w:hAnsi="Arial" w:cs="Arial"/>
      <w:vanish/>
      <w:sz w:val="16"/>
      <w:szCs w:val="16"/>
    </w:rPr>
  </w:style>
  <w:style w:type="paragraph" w:customStyle="1" w:styleId="wrapper">
    <w:name w:val="wrapper"/>
    <w:basedOn w:val="a"/>
    <w:rsid w:val="001F2DC0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661B3"/>
    <w:pPr>
      <w:spacing w:before="240" w:line="259" w:lineRule="auto"/>
      <w:outlineLvl w:val="9"/>
    </w:pPr>
    <w:rPr>
      <w:rFonts w:asciiTheme="majorHAnsi" w:eastAsiaTheme="majorEastAsia" w:hAnsiTheme="majorHAnsi"/>
      <w:bCs w:val="0"/>
      <w:color w:val="365F91" w:themeColor="accent1" w:themeShade="BF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661B3"/>
    <w:pPr>
      <w:spacing w:after="100" w:line="259" w:lineRule="auto"/>
      <w:ind w:left="440"/>
    </w:pPr>
    <w:rPr>
      <w:rFonts w:cs="Times New Roman"/>
      <w:sz w:val="22"/>
    </w:rPr>
  </w:style>
  <w:style w:type="character" w:styleId="af1">
    <w:name w:val="Unresolved Mention"/>
    <w:basedOn w:val="a0"/>
    <w:uiPriority w:val="99"/>
    <w:semiHidden/>
    <w:unhideWhenUsed/>
    <w:rsid w:val="00761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666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CECECE"/>
                            <w:left w:val="single" w:sz="6" w:space="14" w:color="CECECE"/>
                            <w:bottom w:val="single" w:sz="6" w:space="14" w:color="CECECE"/>
                            <w:right w:val="single" w:sz="6" w:space="14" w:color="CECECE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8294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ade\Desktop\Q%20Template\SAP%20Project%20Management\ES_WORD_TEMPLATE_CN_V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180B77-5EC0-4DA9-BCAA-715A5025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ES_WORD_TEMPLATE_CN_V1.0.dotx</Template>
  <TotalTime>1038</TotalTime>
  <Pages>4</Pages>
  <Words>47</Words>
  <Characters>270</Characters>
  <Application>Microsoft Office Word</Application>
  <DocSecurity>0</DocSecurity>
  <Lines>2</Lines>
  <Paragraphs>1</Paragraphs>
  <ScaleCrop>false</ScaleCrop>
  <Company>HP</Company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blade</dc:creator>
  <cp:lastModifiedBy>Test</cp:lastModifiedBy>
  <cp:revision>127</cp:revision>
  <cp:lastPrinted>2018-02-03T04:10:00Z</cp:lastPrinted>
  <dcterms:created xsi:type="dcterms:W3CDTF">2018-09-19T09:32:00Z</dcterms:created>
  <dcterms:modified xsi:type="dcterms:W3CDTF">2019-01-03T08:53:00Z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