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6E041" w14:textId="77777777" w:rsidR="007661B3" w:rsidRDefault="007661B3" w:rsidP="00565D46"/>
    <w:p w14:paraId="7205E338" w14:textId="77777777" w:rsidR="007661B3" w:rsidRDefault="007661B3" w:rsidP="007661B3">
      <w:pPr>
        <w:pStyle w:val="a9"/>
        <w:rPr>
          <w:rFonts w:ascii="微软雅黑" w:eastAsia="微软雅黑" w:hAnsi="微软雅黑" w:cstheme="minorHAnsi"/>
          <w:sz w:val="48"/>
          <w:szCs w:val="48"/>
        </w:rPr>
      </w:pPr>
      <w:r>
        <w:rPr>
          <w:rFonts w:ascii="微软雅黑" w:eastAsia="微软雅黑" w:hAnsi="微软雅黑" w:cstheme="minorHAnsi" w:hint="eastAsia"/>
          <w:sz w:val="48"/>
          <w:szCs w:val="48"/>
        </w:rPr>
        <w:t>文档目录</w:t>
      </w:r>
    </w:p>
    <w:p w14:paraId="66EAD1BA" w14:textId="77777777" w:rsidR="00AA324C" w:rsidRDefault="007661B3">
      <w:pPr>
        <w:pStyle w:val="TOC2"/>
        <w:rPr>
          <w:rFonts w:eastAsiaTheme="minorEastAsia"/>
          <w:noProof/>
          <w:kern w:val="2"/>
          <w:sz w:val="21"/>
        </w:rPr>
      </w:pPr>
      <w:r>
        <w:rPr>
          <w:b/>
        </w:rPr>
        <w:fldChar w:fldCharType="begin"/>
      </w:r>
      <w:r>
        <w:instrText xml:space="preserve"> TOC \o "1-2" \h \z </w:instrText>
      </w:r>
      <w:r>
        <w:rPr>
          <w:b/>
        </w:rPr>
        <w:fldChar w:fldCharType="separate"/>
      </w:r>
      <w:hyperlink w:anchor="_Toc532391234" w:history="1">
        <w:r w:rsidR="00AA324C" w:rsidRPr="00915FE8">
          <w:rPr>
            <w:rStyle w:val="ad"/>
            <w:noProof/>
          </w:rPr>
          <w:t>一：成本中心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_Toc532391234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2</w:t>
        </w:r>
        <w:r w:rsidR="00AA324C">
          <w:rPr>
            <w:noProof/>
            <w:webHidden/>
          </w:rPr>
          <w:fldChar w:fldCharType="end"/>
        </w:r>
      </w:hyperlink>
    </w:p>
    <w:p w14:paraId="597CCC79" w14:textId="77777777" w:rsidR="00AA324C" w:rsidRDefault="0035043A">
      <w:pPr>
        <w:pStyle w:val="TOC2"/>
        <w:rPr>
          <w:rFonts w:eastAsiaTheme="minorEastAsia"/>
          <w:noProof/>
          <w:kern w:val="2"/>
          <w:sz w:val="21"/>
        </w:rPr>
      </w:pPr>
      <w:hyperlink w:anchor="_Toc532391235" w:history="1">
        <w:r w:rsidR="00AA324C" w:rsidRPr="00915FE8">
          <w:rPr>
            <w:rStyle w:val="ad"/>
            <w:noProof/>
          </w:rPr>
          <w:t>二：组织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_Toc532391235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6</w:t>
        </w:r>
        <w:r w:rsidR="00AA324C">
          <w:rPr>
            <w:noProof/>
            <w:webHidden/>
          </w:rPr>
          <w:fldChar w:fldCharType="end"/>
        </w:r>
      </w:hyperlink>
    </w:p>
    <w:p w14:paraId="23BD1A1F" w14:textId="77777777" w:rsidR="00AA324C" w:rsidRDefault="0035043A">
      <w:pPr>
        <w:pStyle w:val="TOC2"/>
        <w:rPr>
          <w:rFonts w:eastAsiaTheme="minorEastAsia"/>
          <w:noProof/>
          <w:kern w:val="2"/>
          <w:sz w:val="21"/>
        </w:rPr>
      </w:pPr>
      <w:hyperlink w:anchor="_Toc532391236" w:history="1">
        <w:r w:rsidR="00AA324C" w:rsidRPr="00915FE8">
          <w:rPr>
            <w:rStyle w:val="ad"/>
            <w:noProof/>
          </w:rPr>
          <w:t>三：员工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_Toc532391236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11</w:t>
        </w:r>
        <w:r w:rsidR="00AA324C">
          <w:rPr>
            <w:noProof/>
            <w:webHidden/>
          </w:rPr>
          <w:fldChar w:fldCharType="end"/>
        </w:r>
      </w:hyperlink>
    </w:p>
    <w:p w14:paraId="289FDAC6" w14:textId="77777777" w:rsidR="00AA324C" w:rsidRDefault="0035043A">
      <w:pPr>
        <w:pStyle w:val="TOC2"/>
        <w:rPr>
          <w:rFonts w:eastAsiaTheme="minorEastAsia"/>
          <w:noProof/>
          <w:kern w:val="2"/>
          <w:sz w:val="21"/>
        </w:rPr>
      </w:pPr>
      <w:hyperlink w:anchor="_Toc532391237" w:history="1">
        <w:r w:rsidR="00AA324C" w:rsidRPr="00915FE8">
          <w:rPr>
            <w:rStyle w:val="ad"/>
            <w:noProof/>
          </w:rPr>
          <w:t>四：导出所有员工工资组成部分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_Toc532391237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18</w:t>
        </w:r>
        <w:r w:rsidR="00AA324C">
          <w:rPr>
            <w:noProof/>
            <w:webHidden/>
          </w:rPr>
          <w:fldChar w:fldCharType="end"/>
        </w:r>
      </w:hyperlink>
    </w:p>
    <w:p w14:paraId="1798AAA9" w14:textId="77777777" w:rsidR="00AA324C" w:rsidRDefault="0035043A">
      <w:pPr>
        <w:pStyle w:val="TOC2"/>
        <w:rPr>
          <w:rFonts w:eastAsiaTheme="minorEastAsia"/>
          <w:noProof/>
          <w:kern w:val="2"/>
          <w:sz w:val="21"/>
        </w:rPr>
      </w:pPr>
      <w:hyperlink w:anchor="_Toc532391238" w:history="1">
        <w:r w:rsidR="00AA324C" w:rsidRPr="00915FE8">
          <w:rPr>
            <w:rStyle w:val="ad"/>
            <w:noProof/>
          </w:rPr>
          <w:t>五：在</w:t>
        </w:r>
        <w:r w:rsidR="00AA324C" w:rsidRPr="00915FE8">
          <w:rPr>
            <w:rStyle w:val="ad"/>
            <w:noProof/>
          </w:rPr>
          <w:t>bpms</w:t>
        </w:r>
        <w:r w:rsidR="00AA324C" w:rsidRPr="00915FE8">
          <w:rPr>
            <w:rStyle w:val="ad"/>
            <w:noProof/>
          </w:rPr>
          <w:t>填写报销时新增关系人控件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_Toc532391238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18</w:t>
        </w:r>
        <w:r w:rsidR="00AA324C">
          <w:rPr>
            <w:noProof/>
            <w:webHidden/>
          </w:rPr>
          <w:fldChar w:fldCharType="end"/>
        </w:r>
      </w:hyperlink>
    </w:p>
    <w:p w14:paraId="56D7C8DF" w14:textId="77777777" w:rsidR="00AA324C" w:rsidRDefault="0035043A">
      <w:pPr>
        <w:pStyle w:val="TOC2"/>
        <w:rPr>
          <w:rFonts w:eastAsiaTheme="minorEastAsia"/>
          <w:noProof/>
          <w:kern w:val="2"/>
          <w:sz w:val="21"/>
        </w:rPr>
      </w:pPr>
      <w:hyperlink w:anchor="_Toc532391239" w:history="1">
        <w:r w:rsidR="00AA324C" w:rsidRPr="00915FE8">
          <w:rPr>
            <w:rStyle w:val="ad"/>
            <w:noProof/>
          </w:rPr>
          <w:t>六：条件查询成本中心，组织，员工</w:t>
        </w:r>
        <w:r w:rsidR="00AA324C">
          <w:rPr>
            <w:noProof/>
            <w:webHidden/>
          </w:rPr>
          <w:tab/>
        </w:r>
        <w:r w:rsidR="00AA324C">
          <w:rPr>
            <w:noProof/>
            <w:webHidden/>
          </w:rPr>
          <w:fldChar w:fldCharType="begin"/>
        </w:r>
        <w:r w:rsidR="00AA324C">
          <w:rPr>
            <w:noProof/>
            <w:webHidden/>
          </w:rPr>
          <w:instrText xml:space="preserve"> PAGEREF _Toc532391239 \h </w:instrText>
        </w:r>
        <w:r w:rsidR="00AA324C">
          <w:rPr>
            <w:noProof/>
            <w:webHidden/>
          </w:rPr>
        </w:r>
        <w:r w:rsidR="00AA324C">
          <w:rPr>
            <w:noProof/>
            <w:webHidden/>
          </w:rPr>
          <w:fldChar w:fldCharType="separate"/>
        </w:r>
        <w:r w:rsidR="00AA324C">
          <w:rPr>
            <w:noProof/>
            <w:webHidden/>
          </w:rPr>
          <w:t>19</w:t>
        </w:r>
        <w:r w:rsidR="00AA324C">
          <w:rPr>
            <w:noProof/>
            <w:webHidden/>
          </w:rPr>
          <w:fldChar w:fldCharType="end"/>
        </w:r>
      </w:hyperlink>
    </w:p>
    <w:p w14:paraId="2F41E4AF" w14:textId="77777777" w:rsidR="007661B3" w:rsidRDefault="007661B3" w:rsidP="007661B3">
      <w:pPr>
        <w:spacing w:after="0"/>
        <w:sectPr w:rsidR="007661B3">
          <w:pgSz w:w="11907" w:h="1683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eastAsia="微软雅黑"/>
          <w:sz w:val="18"/>
          <w:szCs w:val="16"/>
        </w:rPr>
        <w:fldChar w:fldCharType="end"/>
      </w:r>
    </w:p>
    <w:p w14:paraId="0DEEE6F8" w14:textId="13F925F6" w:rsidR="007661B3" w:rsidRPr="004B595D" w:rsidRDefault="00370C4B" w:rsidP="00565D46">
      <w:pPr>
        <w:rPr>
          <w:color w:val="FFFFFF" w:themeColor="background1"/>
          <w:sz w:val="36"/>
          <w:szCs w:val="36"/>
        </w:rPr>
      </w:pPr>
      <w:r w:rsidRPr="004B595D">
        <w:rPr>
          <w:rFonts w:hint="eastAsia"/>
          <w:color w:val="FFFFFF" w:themeColor="background1"/>
          <w:sz w:val="36"/>
          <w:szCs w:val="36"/>
          <w:highlight w:val="black"/>
        </w:rPr>
        <w:lastRenderedPageBreak/>
        <w:t>此次组织和员工部分存在变更，</w:t>
      </w:r>
      <w:r w:rsidR="00083A2E">
        <w:rPr>
          <w:rFonts w:hint="eastAsia"/>
          <w:color w:val="FFFFFF" w:themeColor="background1"/>
          <w:sz w:val="36"/>
          <w:szCs w:val="36"/>
          <w:highlight w:val="black"/>
        </w:rPr>
        <w:t>其余部分</w:t>
      </w:r>
      <w:r w:rsidRPr="004B595D">
        <w:rPr>
          <w:rFonts w:hint="eastAsia"/>
          <w:color w:val="FFFFFF" w:themeColor="background1"/>
          <w:sz w:val="36"/>
          <w:szCs w:val="36"/>
          <w:highlight w:val="black"/>
        </w:rPr>
        <w:t>未变更。</w:t>
      </w:r>
      <w:r w:rsidR="00066213">
        <w:rPr>
          <w:rFonts w:hint="eastAsia"/>
          <w:color w:val="FFFFFF" w:themeColor="background1"/>
          <w:sz w:val="36"/>
          <w:szCs w:val="36"/>
          <w:highlight w:val="black"/>
        </w:rPr>
        <w:t>变更部分是白底黑字显示。</w:t>
      </w:r>
    </w:p>
    <w:p w14:paraId="211F5FF5" w14:textId="77777777" w:rsidR="00565D46" w:rsidRDefault="00565D46" w:rsidP="00565D46">
      <w:pPr>
        <w:rPr>
          <w:shd w:val="clear" w:color="auto" w:fill="FFFFFF"/>
        </w:rPr>
      </w:pPr>
      <w:r w:rsidRPr="00F90DD6">
        <w:rPr>
          <w:rFonts w:hint="eastAsia"/>
        </w:rPr>
        <w:t>本文档中所有的</w:t>
      </w:r>
      <w:proofErr w:type="spellStart"/>
      <w:r w:rsidRPr="00F90DD6">
        <w:rPr>
          <w:rFonts w:hint="eastAsia"/>
        </w:rPr>
        <w:t>api</w:t>
      </w:r>
      <w:proofErr w:type="spellEnd"/>
      <w:r w:rsidRPr="00F90DD6">
        <w:rPr>
          <w:rFonts w:hint="eastAsia"/>
        </w:rPr>
        <w:t>都需要设置</w:t>
      </w:r>
      <w:r w:rsidRPr="00F90DD6">
        <w:rPr>
          <w:rFonts w:hint="eastAsia"/>
        </w:rPr>
        <w:t>Bearer</w:t>
      </w:r>
      <w:r w:rsidRPr="00F90DD6">
        <w:t xml:space="preserve"> </w:t>
      </w:r>
      <w:r w:rsidRPr="00F90DD6">
        <w:rPr>
          <w:rFonts w:hint="eastAsia"/>
        </w:rPr>
        <w:t>Token</w:t>
      </w:r>
      <w:r w:rsidRPr="00F90DD6">
        <w:rPr>
          <w:rFonts w:hint="eastAsia"/>
        </w:rPr>
        <w:t>，</w:t>
      </w:r>
      <w:r w:rsidRPr="00F90DD6">
        <w:rPr>
          <w:rFonts w:hint="eastAsia"/>
        </w:rPr>
        <w:t>token</w:t>
      </w:r>
      <w:r w:rsidRPr="00F90DD6">
        <w:rPr>
          <w:rFonts w:hint="eastAsia"/>
        </w:rPr>
        <w:t>均从</w:t>
      </w:r>
      <w:r>
        <w:rPr>
          <w:rStyle w:val="ad"/>
          <w:rFonts w:ascii="宋体" w:eastAsia="宋体" w:hAnsi="宋体" w:cs="Helvetica"/>
          <w:sz w:val="18"/>
          <w:szCs w:val="18"/>
          <w:shd w:val="clear" w:color="auto" w:fill="FFFFFF"/>
        </w:rPr>
        <w:fldChar w:fldCharType="begin"/>
      </w:r>
      <w:r>
        <w:rPr>
          <w:rStyle w:val="ad"/>
          <w:rFonts w:ascii="宋体" w:eastAsia="宋体" w:hAnsi="宋体" w:cs="Helvetica"/>
          <w:sz w:val="18"/>
          <w:szCs w:val="18"/>
          <w:shd w:val="clear" w:color="auto" w:fill="FFFFFF"/>
        </w:rPr>
        <w:instrText xml:space="preserve"> HYPERLINK "https://is.eorionsolution.com/oauth2/token" </w:instrText>
      </w:r>
      <w:r>
        <w:rPr>
          <w:rStyle w:val="ad"/>
          <w:rFonts w:ascii="宋体" w:eastAsia="宋体" w:hAnsi="宋体" w:cs="Helvetica"/>
          <w:sz w:val="18"/>
          <w:szCs w:val="18"/>
          <w:shd w:val="clear" w:color="auto" w:fill="FFFFFF"/>
        </w:rPr>
        <w:fldChar w:fldCharType="separate"/>
      </w:r>
      <w:r w:rsidRPr="00F90DD6">
        <w:rPr>
          <w:rStyle w:val="ad"/>
          <w:rFonts w:ascii="宋体" w:eastAsia="宋体" w:hAnsi="宋体" w:cs="Helvetica"/>
          <w:sz w:val="18"/>
          <w:szCs w:val="18"/>
          <w:shd w:val="clear" w:color="auto" w:fill="FFFFFF"/>
        </w:rPr>
        <w:t>https://is.eorionsolution.com/oauth2/token</w:t>
      </w:r>
      <w:r>
        <w:rPr>
          <w:rStyle w:val="ad"/>
          <w:rFonts w:ascii="宋体" w:eastAsia="宋体" w:hAnsi="宋体" w:cs="Helvetica"/>
          <w:sz w:val="18"/>
          <w:szCs w:val="18"/>
          <w:shd w:val="clear" w:color="auto" w:fill="FFFFFF"/>
        </w:rPr>
        <w:fldChar w:fldCharType="end"/>
      </w:r>
      <w:r w:rsidRPr="00F90DD6">
        <w:rPr>
          <w:rFonts w:hint="eastAsia"/>
          <w:shd w:val="clear" w:color="auto" w:fill="FFFFFF"/>
        </w:rPr>
        <w:t>获取</w:t>
      </w:r>
      <w:r>
        <w:rPr>
          <w:rFonts w:hint="eastAsia"/>
          <w:shd w:val="clear" w:color="auto" w:fill="FFFFFF"/>
        </w:rPr>
        <w:t>。所有返回的</w:t>
      </w:r>
      <w:r>
        <w:rPr>
          <w:rFonts w:hint="eastAsia"/>
          <w:shd w:val="clear" w:color="auto" w:fill="FFFFFF"/>
        </w:rPr>
        <w:t>json</w:t>
      </w:r>
      <w:r>
        <w:rPr>
          <w:rFonts w:hint="eastAsia"/>
          <w:shd w:val="clear" w:color="auto" w:fill="FFFFFF"/>
        </w:rPr>
        <w:t>都为</w:t>
      </w:r>
      <w:r>
        <w:rPr>
          <w:rFonts w:hint="eastAsia"/>
          <w:shd w:val="clear" w:color="auto" w:fill="FFFFFF"/>
        </w:rPr>
        <w:t>JSOG</w:t>
      </w:r>
      <w:r>
        <w:rPr>
          <w:rFonts w:hint="eastAsia"/>
          <w:shd w:val="clear" w:color="auto" w:fill="FFFFFF"/>
        </w:rPr>
        <w:t>，包含</w:t>
      </w:r>
      <w:r w:rsidRPr="00565D46">
        <w:rPr>
          <w:shd w:val="clear" w:color="auto" w:fill="FFFFFF"/>
        </w:rPr>
        <w:t>"@id": "1", "@ref": "</w:t>
      </w:r>
      <w:r>
        <w:rPr>
          <w:rFonts w:hint="eastAsia"/>
          <w:shd w:val="clear" w:color="auto" w:fill="FFFFFF"/>
        </w:rPr>
        <w:t>1</w:t>
      </w:r>
      <w:r w:rsidRPr="00565D46">
        <w:rPr>
          <w:shd w:val="clear" w:color="auto" w:fill="FFFFFF"/>
        </w:rPr>
        <w:t>"</w:t>
      </w:r>
      <w:r>
        <w:rPr>
          <w:rFonts w:hint="eastAsia"/>
          <w:shd w:val="clear" w:color="auto" w:fill="FFFFFF"/>
        </w:rPr>
        <w:t>。</w:t>
      </w:r>
    </w:p>
    <w:p w14:paraId="4BB105C2" w14:textId="77777777" w:rsidR="0060378D" w:rsidRDefault="00712177" w:rsidP="00B67C91">
      <w:pPr>
        <w:pStyle w:val="2"/>
      </w:pPr>
      <w:bookmarkStart w:id="0" w:name="_Toc532391234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B67C91">
        <w:rPr>
          <w:rFonts w:hint="eastAsia"/>
        </w:rPr>
        <w:t>成本中心</w:t>
      </w:r>
      <w:bookmarkEnd w:id="0"/>
    </w:p>
    <w:p w14:paraId="6136AF74" w14:textId="77777777" w:rsidR="009B2875" w:rsidRPr="009B2875" w:rsidRDefault="009B2875" w:rsidP="009B2875">
      <w:r>
        <w:rPr>
          <w:noProof/>
        </w:rPr>
        <w:drawing>
          <wp:inline distT="0" distB="0" distL="0" distR="0" wp14:anchorId="7D8F1F54" wp14:editId="76B1C27D">
            <wp:extent cx="5732145" cy="21323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607" w14:textId="77777777" w:rsidR="009B2875" w:rsidRPr="009B2875" w:rsidRDefault="00B67C91" w:rsidP="009B2875">
      <w:pPr>
        <w:pStyle w:val="3"/>
      </w:pPr>
      <w:r>
        <w:rPr>
          <w:rFonts w:hint="eastAsia"/>
        </w:rPr>
        <w:t>新增（</w:t>
      </w:r>
      <w:r w:rsidR="009B2875">
        <w:rPr>
          <w:rFonts w:hint="eastAsia"/>
        </w:rPr>
        <w:t>POST</w:t>
      </w:r>
      <w:r>
        <w:rPr>
          <w:rFonts w:hint="eastAsia"/>
        </w:rPr>
        <w:t>）</w:t>
      </w:r>
    </w:p>
    <w:p w14:paraId="372078B3" w14:textId="11B6F372" w:rsidR="00B67C91" w:rsidRDefault="00B67C91" w:rsidP="00B67C9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URL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ab/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</w:t>
      </w:r>
    </w:p>
    <w:p w14:paraId="73C340AB" w14:textId="77777777" w:rsidR="0004350A" w:rsidRDefault="00B67C91" w:rsidP="0004350A">
      <w:r>
        <w:t>B</w:t>
      </w:r>
      <w:r>
        <w:rPr>
          <w:rFonts w:hint="eastAsia"/>
        </w:rPr>
        <w:t>ody</w:t>
      </w:r>
      <w:r>
        <w:rPr>
          <w:rFonts w:hint="eastAsia"/>
        </w:rPr>
        <w:t>：</w:t>
      </w:r>
    </w:p>
    <w:p w14:paraId="2494D191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7C385B73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9193853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"code"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代码（成本中心</w:t>
      </w:r>
      <w:r>
        <w:rPr>
          <w:rStyle w:val="string"/>
          <w:rFonts w:ascii="Consolas" w:hAnsi="Consolas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）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7929134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4CD97BEA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员工代码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4E739BF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443267E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5CC82231" w14:textId="77777777" w:rsidR="00B67C91" w:rsidRDefault="003D75A5" w:rsidP="0004350A">
      <w:r>
        <w:rPr>
          <w:rFonts w:hint="eastAsia"/>
        </w:rPr>
        <w:t>（</w:t>
      </w:r>
      <w:r w:rsidR="009B2875">
        <w:rPr>
          <w:rFonts w:hint="eastAsia"/>
        </w:rPr>
        <w:t>新增时没有填写成本中心负责人，则将</w:t>
      </w:r>
      <w:proofErr w:type="spellStart"/>
      <w:r w:rsidR="009B2875">
        <w:t>costCenterManager</w:t>
      </w:r>
      <w:proofErr w:type="spellEnd"/>
      <w:r w:rsidR="009B2875">
        <w:rPr>
          <w:rFonts w:hint="eastAsia"/>
        </w:rPr>
        <w:t>删掉</w:t>
      </w:r>
      <w:r>
        <w:rPr>
          <w:rFonts w:hint="eastAsia"/>
        </w:rPr>
        <w:t>）</w:t>
      </w:r>
    </w:p>
    <w:p w14:paraId="04D48A85" w14:textId="77777777" w:rsidR="009B2875" w:rsidRDefault="009B2875" w:rsidP="00B67C91">
      <w:pPr>
        <w:ind w:firstLine="720"/>
      </w:pPr>
    </w:p>
    <w:p w14:paraId="68D2C630" w14:textId="77777777" w:rsidR="009B2875" w:rsidRDefault="00143BFC" w:rsidP="009B2875">
      <w:pPr>
        <w:pStyle w:val="3"/>
      </w:pPr>
      <w:r>
        <w:rPr>
          <w:rFonts w:hint="eastAsia"/>
        </w:rPr>
        <w:t>模糊</w:t>
      </w:r>
      <w:r w:rsidR="009B2875">
        <w:rPr>
          <w:rFonts w:hint="eastAsia"/>
        </w:rPr>
        <w:t>查询负责人（</w:t>
      </w:r>
      <w:r w:rsidR="009B2875">
        <w:rPr>
          <w:rFonts w:hint="eastAsia"/>
        </w:rPr>
        <w:t>GET</w:t>
      </w:r>
      <w:r w:rsidR="009B2875">
        <w:rPr>
          <w:rFonts w:hint="eastAsia"/>
        </w:rPr>
        <w:t>）</w:t>
      </w:r>
    </w:p>
    <w:p w14:paraId="790A1047" w14:textId="26C25AC1" w:rsidR="009B2875" w:rsidRDefault="009B2875" w:rsidP="009B2875">
      <w:pPr>
        <w:rPr>
          <w:color w:val="FF0000"/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r w:rsidR="003771FC">
        <w:tab/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/v1/employee/autoComplete/</w:t>
      </w:r>
      <w:r w:rsidRPr="009B2875">
        <w:rPr>
          <w:rFonts w:hint="eastAsia"/>
          <w:color w:val="FF0000"/>
          <w:shd w:val="clear" w:color="auto" w:fill="FFFFFF"/>
        </w:rPr>
        <w:t>{</w:t>
      </w:r>
      <w:proofErr w:type="gramEnd"/>
      <w:r w:rsidRPr="009B2875">
        <w:rPr>
          <w:rFonts w:hint="eastAsia"/>
          <w:color w:val="FF0000"/>
          <w:shd w:val="clear" w:color="auto" w:fill="FFFFFF"/>
        </w:rPr>
        <w:t>0}</w:t>
      </w:r>
    </w:p>
    <w:p w14:paraId="121F62C4" w14:textId="77777777" w:rsidR="009B2875" w:rsidRDefault="009B2875" w:rsidP="009B2875">
      <w:pPr>
        <w:rPr>
          <w:color w:val="000000" w:themeColor="text1"/>
        </w:rPr>
      </w:pPr>
      <w:r>
        <w:rPr>
          <w:rFonts w:hint="eastAsia"/>
          <w:color w:val="000000" w:themeColor="text1"/>
        </w:rPr>
        <w:t>参数：</w:t>
      </w:r>
      <w:r>
        <w:rPr>
          <w:color w:val="000000" w:themeColor="text1"/>
        </w:rPr>
        <w:tab/>
      </w:r>
      <w:r w:rsidR="003771FC">
        <w:rPr>
          <w:color w:val="000000" w:themeColor="text1"/>
        </w:rPr>
        <w:tab/>
      </w:r>
      <w:r>
        <w:rPr>
          <w:rFonts w:hint="eastAsia"/>
          <w:color w:val="000000" w:themeColor="text1"/>
        </w:rPr>
        <w:t>{0}</w:t>
      </w:r>
      <w:r>
        <w:rPr>
          <w:rFonts w:hint="eastAsia"/>
          <w:color w:val="000000" w:themeColor="text1"/>
        </w:rPr>
        <w:t>：员工姓名或者员工</w:t>
      </w:r>
      <w:proofErr w:type="spellStart"/>
      <w:r>
        <w:rPr>
          <w:rFonts w:hint="eastAsia"/>
          <w:color w:val="000000" w:themeColor="text1"/>
        </w:rPr>
        <w:t>sn</w:t>
      </w:r>
      <w:proofErr w:type="spellEnd"/>
    </w:p>
    <w:p w14:paraId="591CAD21" w14:textId="77777777" w:rsidR="0004350A" w:rsidRDefault="003771FC" w:rsidP="003771FC">
      <w:r>
        <w:rPr>
          <w:rFonts w:hint="eastAsia"/>
        </w:rPr>
        <w:t>返回体：</w:t>
      </w:r>
      <w:r>
        <w:tab/>
      </w:r>
    </w:p>
    <w:p w14:paraId="3C2AA01B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4A4D12D6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09D86C38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"JSOG</w:t>
      </w:r>
      <w:r>
        <w:rPr>
          <w:rStyle w:val="string"/>
          <w:rFonts w:ascii="Consolas" w:hAnsi="Consolas"/>
          <w:color w:val="007777"/>
          <w:sz w:val="18"/>
          <w:szCs w:val="18"/>
        </w:rPr>
        <w:t>生成的</w:t>
      </w:r>
      <w:r>
        <w:rPr>
          <w:rStyle w:val="string"/>
          <w:rFonts w:ascii="Consolas" w:hAnsi="Consolas"/>
          <w:color w:val="007777"/>
          <w:sz w:val="18"/>
          <w:szCs w:val="18"/>
        </w:rPr>
        <w:t>id"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EBC56F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员工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A612B88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员工姓名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6CCFC629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部门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9F2173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部门名称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77190CA" w14:textId="77777777" w:rsidR="0004350A" w:rsidRPr="003771FC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 w:hint="eastAsia"/>
          <w:color w:val="AA00AA"/>
          <w:sz w:val="18"/>
          <w:szCs w:val="18"/>
        </w:rPr>
        <w:t>数据库中的员工</w:t>
      </w:r>
      <w:r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3ACC804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526311E4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。。。。。。。。。。。。</w:t>
      </w:r>
    </w:p>
    <w:p w14:paraId="3DB244B3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</w:p>
    <w:p w14:paraId="7B025DF1" w14:textId="77777777" w:rsidR="00E56A99" w:rsidRDefault="00E56A99" w:rsidP="00E56A99"/>
    <w:p w14:paraId="24DADB5E" w14:textId="77777777" w:rsidR="00E56A99" w:rsidRDefault="00E56A99" w:rsidP="00E56A99">
      <w:r>
        <w:rPr>
          <w:noProof/>
        </w:rPr>
        <w:drawing>
          <wp:inline distT="0" distB="0" distL="0" distR="0" wp14:anchorId="1C7F21AF" wp14:editId="543BFC2F">
            <wp:extent cx="5732145" cy="219646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5F84" w14:textId="77777777" w:rsidR="00E56A99" w:rsidRDefault="00E56A99" w:rsidP="00E56A99">
      <w:pPr>
        <w:pStyle w:val="3"/>
      </w:pPr>
      <w:r>
        <w:rPr>
          <w:rFonts w:hint="eastAsia"/>
        </w:rPr>
        <w:t>查询所有成本中心</w:t>
      </w:r>
      <w:r w:rsidR="00EF3142">
        <w:rPr>
          <w:rFonts w:hint="eastAsia"/>
        </w:rPr>
        <w:t>（</w:t>
      </w:r>
      <w:r w:rsidR="00EF3142">
        <w:rPr>
          <w:rFonts w:hint="eastAsia"/>
        </w:rPr>
        <w:t>GET</w:t>
      </w:r>
      <w:r w:rsidR="00EF3142">
        <w:rPr>
          <w:rFonts w:hint="eastAsia"/>
        </w:rPr>
        <w:t>）</w:t>
      </w:r>
    </w:p>
    <w:p w14:paraId="574337E6" w14:textId="39D2696A" w:rsidR="00E56A99" w:rsidRDefault="00816514" w:rsidP="00513436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  <w:t xml:space="preserve"> </w:t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/v1/costCenter?page=</w:t>
      </w:r>
      <w:r w:rsidRPr="00513436">
        <w:rPr>
          <w:rFonts w:hint="eastAsia"/>
          <w:color w:val="FF0000"/>
          <w:shd w:val="clear" w:color="auto" w:fill="FFFFFF"/>
        </w:rPr>
        <w:t>{</w:t>
      </w:r>
      <w:proofErr w:type="gramStart"/>
      <w:r w:rsidRPr="00513436">
        <w:rPr>
          <w:rFonts w:hint="eastAsia"/>
          <w:color w:val="FF0000"/>
          <w:shd w:val="clear" w:color="auto" w:fill="FFFFFF"/>
        </w:rPr>
        <w:t>0}</w:t>
      </w:r>
      <w:r>
        <w:rPr>
          <w:shd w:val="clear" w:color="auto" w:fill="FFFFFF"/>
        </w:rPr>
        <w:t>&amp;</w:t>
      </w:r>
      <w:proofErr w:type="gramEnd"/>
      <w:r>
        <w:rPr>
          <w:shd w:val="clear" w:color="auto" w:fill="FFFFFF"/>
        </w:rPr>
        <w:t>size=</w:t>
      </w:r>
      <w:r w:rsidRPr="00513436">
        <w:rPr>
          <w:rFonts w:hint="eastAsia"/>
          <w:color w:val="FF0000"/>
          <w:shd w:val="clear" w:color="auto" w:fill="FFFFFF"/>
        </w:rPr>
        <w:t>{1}</w:t>
      </w:r>
      <w:r w:rsidR="00513436">
        <w:rPr>
          <w:color w:val="FF0000"/>
          <w:shd w:val="clear" w:color="auto" w:fill="FFFFFF"/>
        </w:rPr>
        <w:t xml:space="preserve">             </w:t>
      </w:r>
      <w:r w:rsidR="00513436" w:rsidRPr="00513436">
        <w:rPr>
          <w:rFonts w:hint="eastAsia"/>
          <w:color w:val="FF0000"/>
          <w:shd w:val="clear" w:color="auto" w:fill="FFFFFF"/>
        </w:rPr>
        <w:t>[&amp;depth={2}</w:t>
      </w:r>
      <w:r w:rsidR="00513436" w:rsidRPr="00513436">
        <w:rPr>
          <w:color w:val="FF0000"/>
          <w:shd w:val="clear" w:color="auto" w:fill="FFFFFF"/>
        </w:rPr>
        <w:t>]</w:t>
      </w:r>
    </w:p>
    <w:p w14:paraId="48C45097" w14:textId="77777777" w:rsidR="00816514" w:rsidRDefault="00816514" w:rsidP="006C5C20">
      <w:r>
        <w:rPr>
          <w:rFonts w:hint="eastAsia"/>
        </w:rPr>
        <w:t>参数</w:t>
      </w:r>
      <w:r w:rsidR="006C5C20">
        <w:rPr>
          <w:rFonts w:hint="eastAsia"/>
        </w:rPr>
        <w:t>：</w:t>
      </w:r>
      <w:r>
        <w:tab/>
        <w:t>{0}</w:t>
      </w:r>
      <w:r w:rsidR="003645C9">
        <w:rPr>
          <w:rFonts w:hint="eastAsia"/>
        </w:rPr>
        <w:t>：</w:t>
      </w:r>
      <w:r>
        <w:rPr>
          <w:rFonts w:hint="eastAsia"/>
        </w:rPr>
        <w:t>页码</w:t>
      </w:r>
    </w:p>
    <w:p w14:paraId="2E54891F" w14:textId="77777777" w:rsidR="00816514" w:rsidRDefault="00816514" w:rsidP="006C5C20">
      <w:r>
        <w:tab/>
      </w:r>
      <w:r>
        <w:rPr>
          <w:rFonts w:hint="eastAsia"/>
        </w:rPr>
        <w:t>{1}</w:t>
      </w:r>
      <w:r>
        <w:rPr>
          <w:rFonts w:hint="eastAsia"/>
        </w:rPr>
        <w:t>：</w:t>
      </w:r>
      <w:r w:rsidR="00513436">
        <w:rPr>
          <w:rFonts w:hint="eastAsia"/>
        </w:rPr>
        <w:t>每页显示行数</w:t>
      </w:r>
    </w:p>
    <w:p w14:paraId="7C1D430C" w14:textId="77777777" w:rsidR="00513436" w:rsidRDefault="00513436" w:rsidP="006C5C20">
      <w:pPr>
        <w:rPr>
          <w:shd w:val="clear" w:color="auto" w:fill="FFFFFF"/>
        </w:rPr>
      </w:pPr>
      <w:r>
        <w:tab/>
      </w:r>
      <w:r>
        <w:rPr>
          <w:rFonts w:hint="eastAsia"/>
        </w:rPr>
        <w:t>{2}</w:t>
      </w:r>
      <w:r>
        <w:rPr>
          <w:rFonts w:hint="eastAsia"/>
        </w:rPr>
        <w:t>：查询的深度，默认值是</w:t>
      </w:r>
      <w:r>
        <w:rPr>
          <w:rFonts w:hint="eastAsia"/>
        </w:rPr>
        <w:t>0</w:t>
      </w:r>
      <w:r>
        <w:rPr>
          <w:rFonts w:hint="eastAsia"/>
        </w:rPr>
        <w:t>，只查询成本中心自己的属性，改成</w:t>
      </w:r>
      <w:r>
        <w:rPr>
          <w:rFonts w:hint="eastAsia"/>
        </w:rPr>
        <w:t>1</w:t>
      </w:r>
      <w:r>
        <w:rPr>
          <w:rFonts w:hint="eastAsia"/>
        </w:rPr>
        <w:t>，可以查询到成本中心下面挂钩的员工，</w:t>
      </w:r>
      <w:r>
        <w:rPr>
          <w:rFonts w:hint="eastAsia"/>
          <w:shd w:val="clear" w:color="auto" w:fill="FFFFFF"/>
        </w:rPr>
        <w:t>&amp;depth={2}</w:t>
      </w:r>
      <w:r>
        <w:rPr>
          <w:rFonts w:hint="eastAsia"/>
          <w:shd w:val="clear" w:color="auto" w:fill="FFFFFF"/>
        </w:rPr>
        <w:t>不是必填。</w:t>
      </w:r>
    </w:p>
    <w:p w14:paraId="09A22CEE" w14:textId="77777777" w:rsidR="00513436" w:rsidRDefault="001D37E8" w:rsidP="00513436">
      <w:r>
        <w:rPr>
          <w:rFonts w:hint="eastAsia"/>
        </w:rPr>
        <w:t>返回体：</w:t>
      </w:r>
    </w:p>
    <w:p w14:paraId="2DA26CD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4B357D45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"content"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5E1396C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08B7063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"JSOG</w:t>
      </w:r>
      <w:r>
        <w:rPr>
          <w:rStyle w:val="string"/>
          <w:rFonts w:ascii="Consolas" w:hAnsi="Consolas"/>
          <w:color w:val="007777"/>
          <w:sz w:val="18"/>
          <w:szCs w:val="18"/>
        </w:rPr>
        <w:t>的关联</w:t>
      </w:r>
      <w:r>
        <w:rPr>
          <w:rStyle w:val="string"/>
          <w:rFonts w:ascii="Consolas" w:hAnsi="Consolas"/>
          <w:color w:val="007777"/>
          <w:sz w:val="18"/>
          <w:szCs w:val="18"/>
        </w:rPr>
        <w:t>id"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0634C9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"code"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成本中心代码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C7F549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成本中心名称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BDDF7C2" w14:textId="77777777" w:rsidR="0004350A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>
        <w:rPr>
          <w:rFonts w:hint="eastAsia"/>
        </w:rPr>
        <w:t>成本中心负责人，如果有，返回的是员工的对象，depth=1返回</w:t>
      </w:r>
    </w:p>
    <w:p w14:paraId="7D769674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4976DD32" w14:textId="77777777" w:rsidR="0004350A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Fonts w:hint="eastAsia"/>
        </w:rPr>
        <w:t>成本中心挂钩的员工，如果有，返回的是</w:t>
      </w:r>
      <w:proofErr w:type="spellStart"/>
      <w:r>
        <w:rPr>
          <w:rFonts w:hint="eastAsia"/>
        </w:rPr>
        <w:t>chargeTo</w:t>
      </w:r>
      <w:proofErr w:type="spellEnd"/>
      <w:r>
        <w:rPr>
          <w:rFonts w:hint="eastAsia"/>
        </w:rPr>
        <w:t>对象，depth=1返回</w:t>
      </w:r>
    </w:p>
    <w:p w14:paraId="7010A725" w14:textId="77777777" w:rsidR="0004350A" w:rsidRP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49E92A6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1542204739245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110D9EB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28DD93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1542207691546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6D423C6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36D2D42" w14:textId="77777777" w:rsidR="0004350A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Fonts w:hint="eastAsia"/>
        </w:rPr>
        <w:t>成本中心在数据库中的id</w:t>
      </w:r>
    </w:p>
    <w:p w14:paraId="7E6E1E01" w14:textId="77777777" w:rsidR="0004350A" w:rsidRPr="0004350A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。。。。。。。。。。。。。。。。</w:t>
      </w:r>
    </w:p>
    <w:p w14:paraId="6182152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567379A0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"pageable"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70DC8E4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56E09D88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020847EC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12BBD03A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4A2FE9FC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"offset"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B3039C5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pageSize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7425108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4CF7322D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424CD85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191556D5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62B0E43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"last"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372F428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totalPages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B192D1C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7FE457B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"number"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76072CA6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"size"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C48DCA9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245F8B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31635C99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4BE4246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0A56A1C6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numberOfElements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3888EE8A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"first"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7833F42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7C2A7C11" w14:textId="77777777" w:rsidR="00513436" w:rsidRDefault="00513436" w:rsidP="00E56A99"/>
    <w:p w14:paraId="04E69AC8" w14:textId="77777777" w:rsidR="003A3EC9" w:rsidRDefault="00EF3142" w:rsidP="00EF3142">
      <w:pPr>
        <w:pStyle w:val="3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查询成本中心明细信息（</w:t>
      </w:r>
      <w:r>
        <w:rPr>
          <w:rFonts w:hint="eastAsia"/>
        </w:rPr>
        <w:t>GET</w:t>
      </w:r>
      <w:r>
        <w:rPr>
          <w:rFonts w:hint="eastAsia"/>
        </w:rPr>
        <w:t>）</w:t>
      </w:r>
    </w:p>
    <w:p w14:paraId="1DCC8ED9" w14:textId="4AFB5E39" w:rsidR="00EF3142" w:rsidRDefault="00EF3142" w:rsidP="00EF3142">
      <w:pPr>
        <w:rPr>
          <w:color w:val="FF0000"/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r w:rsidR="009D42EC">
        <w:tab/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</w:t>
      </w:r>
      <w:r>
        <w:rPr>
          <w:rFonts w:hint="eastAsia"/>
          <w:shd w:val="clear" w:color="auto" w:fill="FFFFFF"/>
        </w:rPr>
        <w:t>/id/</w:t>
      </w:r>
      <w:r w:rsidRPr="00EF3142">
        <w:rPr>
          <w:rFonts w:hint="eastAsia"/>
          <w:color w:val="FF0000"/>
          <w:shd w:val="clear" w:color="auto" w:fill="FFFFFF"/>
        </w:rPr>
        <w:t>{</w:t>
      </w:r>
      <w:proofErr w:type="gramEnd"/>
      <w:r w:rsidRPr="00EF3142">
        <w:rPr>
          <w:rFonts w:hint="eastAsia"/>
          <w:color w:val="FF0000"/>
          <w:shd w:val="clear" w:color="auto" w:fill="FFFFFF"/>
        </w:rPr>
        <w:t>0}</w:t>
      </w:r>
    </w:p>
    <w:p w14:paraId="4B90EA68" w14:textId="77777777" w:rsidR="00EF3142" w:rsidRDefault="00EF3142" w:rsidP="00EF3142">
      <w:r>
        <w:rPr>
          <w:rFonts w:hint="eastAsia"/>
        </w:rPr>
        <w:t>参数：</w:t>
      </w:r>
      <w:r w:rsidR="009D42EC">
        <w:tab/>
      </w:r>
      <w:r w:rsidR="009D42EC">
        <w:tab/>
      </w:r>
      <w:r>
        <w:rPr>
          <w:rFonts w:hint="eastAsia"/>
        </w:rPr>
        <w:t>{0}</w:t>
      </w:r>
      <w:r>
        <w:rPr>
          <w:rFonts w:hint="eastAsia"/>
        </w:rPr>
        <w:t>：成本中心在数据库中的</w:t>
      </w:r>
      <w:r>
        <w:rPr>
          <w:rFonts w:hint="eastAsia"/>
        </w:rPr>
        <w:t>id</w:t>
      </w:r>
    </w:p>
    <w:p w14:paraId="117D6DE1" w14:textId="77777777" w:rsidR="009D42EC" w:rsidRDefault="009D42EC" w:rsidP="00EF3142">
      <w:r>
        <w:rPr>
          <w:rFonts w:hint="eastAsia"/>
        </w:rPr>
        <w:t>返回体：</w:t>
      </w:r>
      <w:r>
        <w:tab/>
      </w:r>
    </w:p>
    <w:p w14:paraId="13ECF8E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0515772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"1"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38A019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"code"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"1"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06AFA10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成本中心</w:t>
      </w:r>
      <w:r>
        <w:rPr>
          <w:rStyle w:val="string"/>
          <w:rFonts w:ascii="Consolas" w:hAnsi="Consolas"/>
          <w:color w:val="007777"/>
          <w:sz w:val="18"/>
          <w:szCs w:val="18"/>
        </w:rPr>
        <w:t>1"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307D7E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  <w:r>
        <w:rPr>
          <w:rFonts w:hint="eastAsia"/>
        </w:rPr>
        <w:t>员工对象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 xml:space="preserve"> 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EF1C90C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1CBAD5CC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46A8BBB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"2"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23635B1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 xml:space="preserve">{ </w:t>
      </w:r>
      <w:r w:rsidR="002813D7">
        <w:rPr>
          <w:rFonts w:hint="eastAsia"/>
        </w:rPr>
        <w:t>员工对象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04B6BBD1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 xml:space="preserve">{ </w:t>
      </w:r>
      <w:r>
        <w:rPr>
          <w:rFonts w:hint="eastAsia"/>
        </w:rPr>
        <w:t>成本中心对象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15005B5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"rate"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0.5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5F7E738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305</w:t>
      </w:r>
    </w:p>
    <w:p w14:paraId="326E0990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 w:rsidR="002813D7"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。。。。。。。。。。。。</w:t>
      </w:r>
    </w:p>
    <w:p w14:paraId="4271B85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1FB907EB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1542204739245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18718BF4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712D15A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1542207691546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7F64F01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F417CA8" w14:textId="77777777" w:rsidR="002813D7" w:rsidRDefault="0004350A" w:rsidP="003F55D4">
      <w:pPr>
        <w:pStyle w:val="HTML"/>
        <w:shd w:val="clear" w:color="auto" w:fill="F5F5F5"/>
        <w:wordWrap w:val="0"/>
        <w:spacing w:line="270" w:lineRule="atLeast"/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 w:rsidR="002813D7">
        <w:rPr>
          <w:rFonts w:hint="eastAsia"/>
        </w:rPr>
        <w:t>成本中心在数据库中的id</w:t>
      </w:r>
    </w:p>
    <w:p w14:paraId="5E5801B6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7146844C" w14:textId="77777777" w:rsidR="00EF3142" w:rsidRDefault="00EF3142" w:rsidP="00EF3142"/>
    <w:p w14:paraId="394E4801" w14:textId="77777777" w:rsidR="002156C0" w:rsidRDefault="002156C0" w:rsidP="002156C0">
      <w:pPr>
        <w:pStyle w:val="3"/>
      </w:pPr>
      <w:r>
        <w:rPr>
          <w:rFonts w:hint="eastAsia"/>
        </w:rPr>
        <w:t>成本中心修改（</w:t>
      </w:r>
      <w:r>
        <w:rPr>
          <w:rFonts w:hint="eastAsia"/>
        </w:rPr>
        <w:t>PUT</w:t>
      </w:r>
      <w:r>
        <w:rPr>
          <w:rFonts w:hint="eastAsia"/>
        </w:rPr>
        <w:t>）</w:t>
      </w:r>
    </w:p>
    <w:p w14:paraId="0B2D1387" w14:textId="342312CD" w:rsidR="002156C0" w:rsidRDefault="002156C0" w:rsidP="002156C0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</w:t>
      </w:r>
    </w:p>
    <w:p w14:paraId="5B52C841" w14:textId="77777777" w:rsidR="0004350A" w:rsidRDefault="002156C0" w:rsidP="0004350A">
      <w:r>
        <w:t>B</w:t>
      </w:r>
      <w:r>
        <w:rPr>
          <w:rFonts w:hint="eastAsia"/>
        </w:rPr>
        <w:t>ody</w:t>
      </w:r>
      <w:r>
        <w:rPr>
          <w:rFonts w:hint="eastAsia"/>
        </w:rPr>
        <w:t>：</w:t>
      </w:r>
      <w:r>
        <w:tab/>
      </w:r>
    </w:p>
    <w:p w14:paraId="11D957E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5A0D2CA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 w:rsidRPr="0004350A">
        <w:rPr>
          <w:rStyle w:val="number"/>
          <w:rFonts w:ascii="Consolas" w:hAnsi="Consolas" w:hint="eastAsia"/>
          <w:color w:val="AA00AA"/>
          <w:sz w:val="18"/>
          <w:szCs w:val="18"/>
        </w:rPr>
        <w:t>成本中心数据库中的</w:t>
      </w:r>
      <w:r w:rsidRPr="0004350A"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4676DB4F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8C83AF7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"code"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代码（成本中心</w:t>
      </w:r>
      <w:r>
        <w:rPr>
          <w:rStyle w:val="string"/>
          <w:rFonts w:ascii="Consolas" w:hAnsi="Consolas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）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48B0AB2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52616E5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员工代码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11492CEE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3F4D62DA" w14:textId="77777777" w:rsidR="0004350A" w:rsidRDefault="0004350A" w:rsidP="0004350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16D62E79" w14:textId="77777777" w:rsidR="002156C0" w:rsidRDefault="002156C0" w:rsidP="0004350A">
      <w:r>
        <w:rPr>
          <w:rFonts w:hint="eastAsia"/>
        </w:rPr>
        <w:t>（修改时没有填写成本中心负责人，则将</w:t>
      </w:r>
      <w:proofErr w:type="spellStart"/>
      <w:r>
        <w:t>costCenterManager</w:t>
      </w:r>
      <w:proofErr w:type="spellEnd"/>
      <w:r>
        <w:rPr>
          <w:rFonts w:hint="eastAsia"/>
        </w:rPr>
        <w:t>删掉）</w:t>
      </w:r>
    </w:p>
    <w:p w14:paraId="31C1934D" w14:textId="77777777" w:rsidR="00294B3A" w:rsidRDefault="00294B3A" w:rsidP="002156C0">
      <w:pPr>
        <w:ind w:firstLine="720"/>
      </w:pPr>
    </w:p>
    <w:p w14:paraId="6A3CC56A" w14:textId="77777777" w:rsidR="00294B3A" w:rsidRDefault="00294B3A" w:rsidP="00294B3A">
      <w:pPr>
        <w:pStyle w:val="3"/>
      </w:pPr>
      <w:r>
        <w:rPr>
          <w:rFonts w:hint="eastAsia"/>
        </w:rPr>
        <w:t>成本中心删除（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386E688C" w14:textId="50C18CEE" w:rsidR="00294B3A" w:rsidRDefault="00142CFA" w:rsidP="00294B3A"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</w:t>
      </w:r>
      <w:bookmarkStart w:id="1" w:name="_GoBack"/>
      <w:bookmarkEnd w:id="1"/>
      <w:r w:rsidRPr="00142CFA">
        <w:t>/deleteCostCenter/{</w:t>
      </w:r>
      <w:r>
        <w:rPr>
          <w:rFonts w:hint="eastAsia"/>
        </w:rPr>
        <w:t>0</w:t>
      </w:r>
      <w:r w:rsidRPr="00142CFA">
        <w:t>}</w:t>
      </w:r>
    </w:p>
    <w:p w14:paraId="7EAD920E" w14:textId="77777777" w:rsidR="00142CFA" w:rsidRDefault="00142CFA" w:rsidP="00294B3A">
      <w:r>
        <w:rPr>
          <w:rFonts w:hint="eastAsia"/>
        </w:rPr>
        <w:t>参数：</w:t>
      </w:r>
      <w:r>
        <w:rPr>
          <w:rFonts w:hint="eastAsia"/>
        </w:rPr>
        <w:t>{0}</w:t>
      </w:r>
      <w:r>
        <w:rPr>
          <w:rFonts w:hint="eastAsia"/>
        </w:rPr>
        <w:t>：成本中心数据库中的</w:t>
      </w:r>
      <w:r>
        <w:rPr>
          <w:rFonts w:hint="eastAsia"/>
        </w:rPr>
        <w:t>id</w:t>
      </w:r>
    </w:p>
    <w:p w14:paraId="63C92310" w14:textId="77777777" w:rsidR="00142CFA" w:rsidRDefault="00142CFA" w:rsidP="00294B3A"/>
    <w:p w14:paraId="3652FFF2" w14:textId="77777777" w:rsidR="00142CFA" w:rsidRDefault="00142CFA" w:rsidP="00294B3A"/>
    <w:p w14:paraId="2931A64E" w14:textId="77777777" w:rsidR="00142CFA" w:rsidRDefault="00142CFA" w:rsidP="00294B3A"/>
    <w:p w14:paraId="70C5CB6F" w14:textId="77777777" w:rsidR="00142CFA" w:rsidRDefault="00142CFA" w:rsidP="00294B3A"/>
    <w:p w14:paraId="6F1A5E01" w14:textId="77777777" w:rsidR="00B1510A" w:rsidRDefault="00712177" w:rsidP="00B1510A">
      <w:pPr>
        <w:pStyle w:val="2"/>
      </w:pPr>
      <w:bookmarkStart w:id="2" w:name="_Toc532391235"/>
      <w:r>
        <w:rPr>
          <w:rFonts w:hint="eastAsia"/>
        </w:rPr>
        <w:lastRenderedPageBreak/>
        <w:t>二：</w:t>
      </w:r>
      <w:r w:rsidR="0004350A">
        <w:rPr>
          <w:rFonts w:hint="eastAsia"/>
        </w:rPr>
        <w:t>组织</w:t>
      </w:r>
      <w:bookmarkEnd w:id="2"/>
    </w:p>
    <w:p w14:paraId="61952FCB" w14:textId="77777777" w:rsidR="00142CFA" w:rsidRPr="00294B3A" w:rsidRDefault="00015E69" w:rsidP="00294B3A">
      <w:r>
        <w:rPr>
          <w:noProof/>
        </w:rPr>
        <w:drawing>
          <wp:inline distT="0" distB="0" distL="0" distR="0" wp14:anchorId="1C46671A" wp14:editId="53EE039F">
            <wp:extent cx="5732145" cy="1920240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5A16" w14:textId="22ED4477" w:rsidR="002156C0" w:rsidRPr="00F81502" w:rsidRDefault="0004350A" w:rsidP="0004350A">
      <w:pPr>
        <w:pStyle w:val="3"/>
        <w:rPr>
          <w:color w:val="FFFFFF" w:themeColor="background1"/>
          <w:highlight w:val="black"/>
        </w:rPr>
      </w:pPr>
      <w:r w:rsidRPr="00F81502">
        <w:rPr>
          <w:rFonts w:hint="eastAsia"/>
          <w:color w:val="FFFFFF" w:themeColor="background1"/>
          <w:highlight w:val="black"/>
        </w:rPr>
        <w:t>新增组织（</w:t>
      </w:r>
      <w:r w:rsidRPr="00F81502">
        <w:rPr>
          <w:rFonts w:hint="eastAsia"/>
          <w:color w:val="FFFFFF" w:themeColor="background1"/>
          <w:highlight w:val="black"/>
        </w:rPr>
        <w:t>POST</w:t>
      </w:r>
      <w:r w:rsidRPr="00F81502">
        <w:rPr>
          <w:rFonts w:hint="eastAsia"/>
          <w:color w:val="FFFFFF" w:themeColor="background1"/>
          <w:highlight w:val="black"/>
        </w:rPr>
        <w:t>）</w:t>
      </w:r>
      <w:proofErr w:type="spellStart"/>
      <w:r w:rsidR="00FD2F48" w:rsidRPr="00F81502">
        <w:rPr>
          <w:rFonts w:hint="eastAsia"/>
          <w:color w:val="FFFFFF" w:themeColor="background1"/>
          <w:highlight w:val="black"/>
        </w:rPr>
        <w:t>url</w:t>
      </w:r>
      <w:proofErr w:type="spellEnd"/>
      <w:r w:rsidR="00FD2F48" w:rsidRPr="00F81502">
        <w:rPr>
          <w:rFonts w:hint="eastAsia"/>
          <w:color w:val="FFFFFF" w:themeColor="background1"/>
          <w:highlight w:val="black"/>
        </w:rPr>
        <w:t>有变更</w:t>
      </w:r>
    </w:p>
    <w:p w14:paraId="3927C194" w14:textId="46E544F4" w:rsidR="0004350A" w:rsidRPr="00F81502" w:rsidRDefault="0004350A" w:rsidP="0004350A">
      <w:pPr>
        <w:rPr>
          <w:color w:val="FFFFFF" w:themeColor="background1"/>
          <w:highlight w:val="black"/>
          <w:shd w:val="pct15" w:color="auto" w:fill="FFFFFF"/>
        </w:rPr>
      </w:pPr>
      <w:r w:rsidRPr="00F81502">
        <w:rPr>
          <w:rFonts w:hint="eastAsia"/>
          <w:color w:val="FFFFFF" w:themeColor="background1"/>
          <w:highlight w:val="black"/>
          <w:shd w:val="pct15" w:color="auto" w:fill="FFFFFF"/>
        </w:rPr>
        <w:t>URL</w:t>
      </w:r>
      <w:r w:rsidRPr="00F81502">
        <w:rPr>
          <w:rFonts w:hint="eastAsia"/>
          <w:color w:val="FFFFFF" w:themeColor="background1"/>
          <w:highlight w:val="black"/>
          <w:shd w:val="pct15" w:color="auto" w:fill="FFFFFF"/>
        </w:rPr>
        <w:t>：</w:t>
      </w:r>
      <w:r w:rsidR="00DC1DE4" w:rsidRPr="00F81502">
        <w:rPr>
          <w:color w:val="FFFFFF" w:themeColor="background1"/>
          <w:highlight w:val="black"/>
          <w:shd w:val="pct15" w:color="auto" w:fill="FFFFFF"/>
        </w:rPr>
        <w:fldChar w:fldCharType="begin"/>
      </w:r>
      <w:r w:rsidR="00DC1DE4" w:rsidRPr="00F81502">
        <w:rPr>
          <w:color w:val="FFFFFF" w:themeColor="background1"/>
          <w:highlight w:val="black"/>
          <w:shd w:val="pct15" w:color="auto" w:fill="FFFFFF"/>
        </w:rPr>
        <w:instrText xml:space="preserve"> HYPERLINK "https://bpms.eorionsolution.com/neo-hr-api/v1/</w:instrText>
      </w:r>
      <w:r w:rsidR="00DC1DE4" w:rsidRPr="00F81502">
        <w:rPr>
          <w:rFonts w:hint="eastAsia"/>
          <w:color w:val="FFFFFF" w:themeColor="background1"/>
          <w:highlight w:val="black"/>
          <w:shd w:val="pct15" w:color="auto" w:fill="FFFFFF"/>
        </w:rPr>
        <w:instrText>department</w:instrText>
      </w:r>
      <w:r w:rsidR="00DC1DE4" w:rsidRPr="00F81502">
        <w:rPr>
          <w:color w:val="FFFFFF" w:themeColor="background1"/>
          <w:highlight w:val="black"/>
          <w:shd w:val="pct15" w:color="auto" w:fill="FFFFFF"/>
        </w:rPr>
        <w:instrText xml:space="preserve">" </w:instrText>
      </w:r>
      <w:r w:rsidR="00DC1DE4" w:rsidRPr="00F81502">
        <w:rPr>
          <w:color w:val="FFFFFF" w:themeColor="background1"/>
          <w:highlight w:val="black"/>
          <w:shd w:val="pct15" w:color="auto" w:fill="FFFFFF"/>
        </w:rPr>
        <w:fldChar w:fldCharType="separate"/>
      </w:r>
      <w:r w:rsidR="00DC1DE4" w:rsidRPr="00F81502">
        <w:rPr>
          <w:rStyle w:val="ad"/>
          <w:color w:val="FFFFFF" w:themeColor="background1"/>
          <w:sz w:val="20"/>
          <w:highlight w:val="black"/>
          <w:shd w:val="pct15" w:color="auto" w:fill="FFFFFF"/>
        </w:rPr>
        <w:t>https://bpms.eorionsolution.com/neo-hr-api/v1/</w:t>
      </w:r>
      <w:r w:rsidR="00DC1DE4" w:rsidRPr="00F81502">
        <w:rPr>
          <w:rStyle w:val="ad"/>
          <w:rFonts w:hint="eastAsia"/>
          <w:color w:val="FFFFFF" w:themeColor="background1"/>
          <w:sz w:val="20"/>
          <w:highlight w:val="black"/>
          <w:shd w:val="pct15" w:color="auto" w:fill="FFFFFF"/>
        </w:rPr>
        <w:t>department</w:t>
      </w:r>
      <w:r w:rsidR="00DC1DE4" w:rsidRPr="00F81502">
        <w:rPr>
          <w:color w:val="FFFFFF" w:themeColor="background1"/>
          <w:highlight w:val="black"/>
          <w:shd w:val="pct15" w:color="auto" w:fill="FFFFFF"/>
        </w:rPr>
        <w:fldChar w:fldCharType="end"/>
      </w:r>
      <w:r w:rsidR="00DC1DE4" w:rsidRPr="00F81502">
        <w:rPr>
          <w:rFonts w:hint="eastAsia"/>
          <w:color w:val="FFFFFF" w:themeColor="background1"/>
          <w:highlight w:val="black"/>
          <w:shd w:val="pct15" w:color="auto" w:fill="FFFFFF"/>
        </w:rPr>
        <w:t>变更为</w:t>
      </w:r>
    </w:p>
    <w:p w14:paraId="44E7DA11" w14:textId="581E9FD6" w:rsidR="004B595D" w:rsidRPr="00F81502" w:rsidRDefault="0035043A" w:rsidP="0004350A">
      <w:pPr>
        <w:rPr>
          <w:color w:val="FFFFFF" w:themeColor="background1"/>
          <w:highlight w:val="black"/>
          <w:shd w:val="pct15" w:color="auto" w:fill="FFFFFF"/>
        </w:rPr>
      </w:pPr>
      <w:hyperlink r:id="rId12" w:history="1">
        <w:r w:rsidR="00DC1DE4" w:rsidRPr="00F81502">
          <w:rPr>
            <w:rStyle w:val="ad"/>
            <w:color w:val="FFFFFF" w:themeColor="background1"/>
            <w:sz w:val="20"/>
            <w:highlight w:val="black"/>
            <w:shd w:val="pct15" w:color="auto" w:fill="FFFFFF"/>
          </w:rPr>
          <w:t>https://bpms.eorionsolution.com/neo-hr-api/v2/</w:t>
        </w:r>
        <w:r w:rsidR="00DC1DE4" w:rsidRPr="00F81502">
          <w:rPr>
            <w:rStyle w:val="ad"/>
            <w:rFonts w:hint="eastAsia"/>
            <w:color w:val="FFFFFF" w:themeColor="background1"/>
            <w:sz w:val="20"/>
            <w:highlight w:val="black"/>
            <w:shd w:val="pct15" w:color="auto" w:fill="FFFFFF"/>
          </w:rPr>
          <w:t>department</w:t>
        </w:r>
      </w:hyperlink>
    </w:p>
    <w:p w14:paraId="25583C88" w14:textId="2C631745" w:rsidR="004B595D" w:rsidRPr="00AF7197" w:rsidRDefault="004B595D" w:rsidP="0004350A">
      <w:pPr>
        <w:rPr>
          <w:color w:val="FFFFFF" w:themeColor="background1"/>
          <w:shd w:val="pct15" w:color="auto" w:fill="FFFFFF"/>
        </w:rPr>
      </w:pPr>
      <w:r w:rsidRPr="00F81502">
        <w:rPr>
          <w:rFonts w:hint="eastAsia"/>
          <w:color w:val="FFFFFF" w:themeColor="background1"/>
          <w:highlight w:val="black"/>
          <w:shd w:val="pct15" w:color="auto" w:fill="FFFFFF"/>
        </w:rPr>
        <w:t>而且页面上“级别”选择了“部门</w:t>
      </w:r>
      <w:r w:rsidR="00AF7197" w:rsidRPr="00F81502">
        <w:rPr>
          <w:rFonts w:hint="eastAsia"/>
          <w:color w:val="FFFFFF" w:themeColor="background1"/>
          <w:highlight w:val="black"/>
          <w:shd w:val="pct15" w:color="auto" w:fill="FFFFFF"/>
        </w:rPr>
        <w:t>”</w:t>
      </w:r>
      <w:r w:rsidRPr="00F81502">
        <w:rPr>
          <w:rFonts w:hint="eastAsia"/>
          <w:color w:val="FFFFFF" w:themeColor="background1"/>
          <w:highlight w:val="black"/>
          <w:shd w:val="pct15" w:color="auto" w:fill="FFFFFF"/>
        </w:rPr>
        <w:t>之后</w:t>
      </w:r>
      <w:r w:rsidR="00AF7197" w:rsidRPr="00F81502">
        <w:rPr>
          <w:rFonts w:hint="eastAsia"/>
          <w:color w:val="FFFFFF" w:themeColor="background1"/>
          <w:highlight w:val="black"/>
          <w:shd w:val="pct15" w:color="auto" w:fill="FFFFFF"/>
        </w:rPr>
        <w:t>，“上层组织”最好能够隐藏。</w:t>
      </w:r>
    </w:p>
    <w:p w14:paraId="453A1E76" w14:textId="77777777" w:rsidR="0004350A" w:rsidRDefault="0004350A" w:rsidP="0004350A">
      <w:r>
        <w:rPr>
          <w:rFonts w:hint="eastAsia"/>
        </w:rPr>
        <w:t>BODY</w:t>
      </w:r>
      <w:r>
        <w:rPr>
          <w:rFonts w:hint="eastAsia"/>
        </w:rPr>
        <w:t>：</w:t>
      </w:r>
    </w:p>
    <w:p w14:paraId="61AF6A95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198CE8A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E3859FF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2E191FB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2AA3E40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822DE96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税务识别号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CC20950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AEC46B0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负责人的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156094E6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 w:rsidRPr="00CA5FE6">
        <w:rPr>
          <w:rFonts w:ascii="Consolas" w:hAnsi="Consolas"/>
          <w:b/>
          <w:bCs/>
          <w:color w:val="000000"/>
          <w:sz w:val="18"/>
          <w:szCs w:val="18"/>
        </w:rPr>
        <w:t xml:space="preserve"> 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353CEF8E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7DBEF6AB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上层组织的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220A0764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75CA582C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6EA58FCF" w14:textId="77777777" w:rsidR="00CA5FE6" w:rsidRDefault="00CA5FE6" w:rsidP="00CA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608AF3E7" w14:textId="77777777" w:rsidR="0004350A" w:rsidRDefault="0004350A" w:rsidP="00CA5FE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</w:pPr>
    </w:p>
    <w:p w14:paraId="4DBBE0EC" w14:textId="77777777" w:rsidR="00CA5FE6" w:rsidRDefault="00CA5FE6" w:rsidP="00CA5FE6">
      <w:r>
        <w:rPr>
          <w:rFonts w:hint="eastAsia"/>
        </w:rPr>
        <w:t>（如果没有填写负责人和上层组织，将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 w:rsidRPr="00CA5FE6">
        <w:t>和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 w:rsidRPr="00CA5FE6">
        <w:t>删除</w:t>
      </w:r>
      <w:r>
        <w:rPr>
          <w:rFonts w:hint="eastAsia"/>
        </w:rPr>
        <w:t>）</w:t>
      </w:r>
    </w:p>
    <w:p w14:paraId="3BB0AF2D" w14:textId="77777777" w:rsidR="00592D85" w:rsidRPr="006C5A38" w:rsidRDefault="00572A37" w:rsidP="00CA5FE6">
      <w:pPr>
        <w:rPr>
          <w:color w:val="FF0000"/>
        </w:rPr>
      </w:pPr>
      <w:r w:rsidRPr="006C5A38">
        <w:rPr>
          <w:rFonts w:hint="eastAsia"/>
          <w:color w:val="FF0000"/>
        </w:rPr>
        <w:t>此处的“级别”做成单选下拉框，选项有“</w:t>
      </w:r>
      <w:r w:rsidR="006B073E" w:rsidRPr="006C5A38">
        <w:rPr>
          <w:rFonts w:hint="eastAsia"/>
          <w:color w:val="FF0000"/>
        </w:rPr>
        <w:t>集团</w:t>
      </w:r>
      <w:r w:rsidRPr="006C5A38">
        <w:rPr>
          <w:rFonts w:hint="eastAsia"/>
          <w:color w:val="FF0000"/>
        </w:rPr>
        <w:t>”，“公司”，</w:t>
      </w:r>
      <w:r w:rsidR="00AC47BA" w:rsidRPr="006C5A38">
        <w:rPr>
          <w:rFonts w:hint="eastAsia"/>
          <w:color w:val="FF0000"/>
        </w:rPr>
        <w:t>“</w:t>
      </w:r>
      <w:r w:rsidR="00AC47BA">
        <w:rPr>
          <w:rFonts w:hint="eastAsia"/>
          <w:color w:val="FF0000"/>
        </w:rPr>
        <w:t>学校</w:t>
      </w:r>
      <w:r w:rsidR="00AC47BA" w:rsidRPr="006C5A38">
        <w:rPr>
          <w:rFonts w:hint="eastAsia"/>
          <w:color w:val="FF0000"/>
        </w:rPr>
        <w:t>”，</w:t>
      </w:r>
      <w:r w:rsidRPr="006C5A38">
        <w:rPr>
          <w:rFonts w:hint="eastAsia"/>
          <w:color w:val="FF0000"/>
        </w:rPr>
        <w:t>“部门”。</w:t>
      </w:r>
    </w:p>
    <w:p w14:paraId="043D2B57" w14:textId="77777777" w:rsidR="00592D85" w:rsidRDefault="00143BFC" w:rsidP="00592D85">
      <w:pPr>
        <w:pStyle w:val="3"/>
      </w:pPr>
      <w:r>
        <w:rPr>
          <w:rFonts w:hint="eastAsia"/>
        </w:rPr>
        <w:t>模糊</w:t>
      </w:r>
      <w:r w:rsidR="00592D85">
        <w:rPr>
          <w:rFonts w:hint="eastAsia"/>
        </w:rPr>
        <w:t>查询负责人</w:t>
      </w:r>
      <w:r w:rsidR="00834175">
        <w:rPr>
          <w:rFonts w:hint="eastAsia"/>
        </w:rPr>
        <w:t>（</w:t>
      </w:r>
      <w:r w:rsidR="00834175">
        <w:rPr>
          <w:rFonts w:hint="eastAsia"/>
        </w:rPr>
        <w:t>GET</w:t>
      </w:r>
      <w:r w:rsidR="00834175">
        <w:rPr>
          <w:rFonts w:hint="eastAsia"/>
        </w:rPr>
        <w:t>）</w:t>
      </w:r>
    </w:p>
    <w:p w14:paraId="39B461DA" w14:textId="2B053F5C" w:rsidR="00592D85" w:rsidRDefault="00592D85" w:rsidP="00592D85">
      <w:pPr>
        <w:rPr>
          <w:color w:val="FF0000"/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r>
        <w:tab/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/v1/employee/autoComplete/</w:t>
      </w:r>
      <w:r w:rsidRPr="009B2875">
        <w:rPr>
          <w:rFonts w:hint="eastAsia"/>
          <w:color w:val="FF0000"/>
          <w:shd w:val="clear" w:color="auto" w:fill="FFFFFF"/>
        </w:rPr>
        <w:t>{</w:t>
      </w:r>
      <w:proofErr w:type="gramEnd"/>
      <w:r w:rsidRPr="009B2875">
        <w:rPr>
          <w:rFonts w:hint="eastAsia"/>
          <w:color w:val="FF0000"/>
          <w:shd w:val="clear" w:color="auto" w:fill="FFFFFF"/>
        </w:rPr>
        <w:t>0}</w:t>
      </w:r>
    </w:p>
    <w:p w14:paraId="581AB957" w14:textId="77777777" w:rsidR="00592D85" w:rsidRDefault="00592D85" w:rsidP="00592D85">
      <w:pPr>
        <w:rPr>
          <w:color w:val="000000" w:themeColor="text1"/>
        </w:rPr>
      </w:pPr>
      <w:r>
        <w:rPr>
          <w:rFonts w:hint="eastAsia"/>
          <w:color w:val="000000" w:themeColor="text1"/>
        </w:rPr>
        <w:t>参数：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{0}</w:t>
      </w:r>
      <w:r>
        <w:rPr>
          <w:rFonts w:hint="eastAsia"/>
          <w:color w:val="000000" w:themeColor="text1"/>
        </w:rPr>
        <w:t>：员工姓名或者员工</w:t>
      </w:r>
      <w:proofErr w:type="spellStart"/>
      <w:r>
        <w:rPr>
          <w:rFonts w:hint="eastAsia"/>
          <w:color w:val="000000" w:themeColor="text1"/>
        </w:rPr>
        <w:t>sn</w:t>
      </w:r>
      <w:proofErr w:type="spellEnd"/>
    </w:p>
    <w:p w14:paraId="144533F2" w14:textId="77777777" w:rsidR="00592D85" w:rsidRDefault="00592D85" w:rsidP="00592D85">
      <w:r>
        <w:rPr>
          <w:rFonts w:hint="eastAsia"/>
        </w:rPr>
        <w:t>返回体：</w:t>
      </w:r>
      <w:r>
        <w:tab/>
      </w:r>
      <w:r>
        <w:rPr>
          <w:rFonts w:hint="eastAsia"/>
        </w:rPr>
        <w:t>参见上文</w:t>
      </w:r>
    </w:p>
    <w:p w14:paraId="3DE68FA0" w14:textId="77777777" w:rsidR="00143BFC" w:rsidRDefault="00143BFC" w:rsidP="00592D85"/>
    <w:p w14:paraId="5120B641" w14:textId="708BCA54" w:rsidR="00143BFC" w:rsidRPr="00F81502" w:rsidRDefault="00143BFC" w:rsidP="00143BFC">
      <w:pPr>
        <w:pStyle w:val="3"/>
        <w:rPr>
          <w:color w:val="FFFFFF" w:themeColor="background1"/>
          <w:highlight w:val="black"/>
        </w:rPr>
      </w:pPr>
      <w:r w:rsidRPr="00F81502">
        <w:rPr>
          <w:rFonts w:hint="eastAsia"/>
          <w:color w:val="FFFFFF" w:themeColor="background1"/>
          <w:highlight w:val="black"/>
        </w:rPr>
        <w:t>模糊查询上层组织</w:t>
      </w:r>
      <w:r w:rsidR="00834175" w:rsidRPr="00F81502">
        <w:rPr>
          <w:rFonts w:hint="eastAsia"/>
          <w:color w:val="FFFFFF" w:themeColor="background1"/>
          <w:highlight w:val="black"/>
        </w:rPr>
        <w:t>（</w:t>
      </w:r>
      <w:r w:rsidR="00834175" w:rsidRPr="00F81502">
        <w:rPr>
          <w:rFonts w:hint="eastAsia"/>
          <w:color w:val="FFFFFF" w:themeColor="background1"/>
          <w:highlight w:val="black"/>
        </w:rPr>
        <w:t>GET</w:t>
      </w:r>
      <w:r w:rsidR="00834175" w:rsidRPr="00F81502">
        <w:rPr>
          <w:rFonts w:hint="eastAsia"/>
          <w:color w:val="FFFFFF" w:themeColor="background1"/>
          <w:highlight w:val="black"/>
        </w:rPr>
        <w:t>）</w:t>
      </w:r>
      <w:proofErr w:type="spellStart"/>
      <w:r w:rsidR="00F81502" w:rsidRPr="00F81502">
        <w:rPr>
          <w:rFonts w:hint="eastAsia"/>
          <w:color w:val="FFFFFF" w:themeColor="background1"/>
          <w:highlight w:val="black"/>
        </w:rPr>
        <w:t>url</w:t>
      </w:r>
      <w:proofErr w:type="spellEnd"/>
      <w:r w:rsidR="00F81502" w:rsidRPr="00F81502">
        <w:rPr>
          <w:rFonts w:hint="eastAsia"/>
          <w:color w:val="FFFFFF" w:themeColor="background1"/>
          <w:highlight w:val="black"/>
        </w:rPr>
        <w:t>有变更</w:t>
      </w:r>
    </w:p>
    <w:p w14:paraId="054B573C" w14:textId="0F7B7E86" w:rsidR="00F81502" w:rsidRPr="00F81502" w:rsidRDefault="00143BFC" w:rsidP="00B407D6">
      <w:pPr>
        <w:rPr>
          <w:color w:val="FFFFFF" w:themeColor="background1"/>
          <w:highlight w:val="black"/>
          <w:shd w:val="clear" w:color="auto" w:fill="FFFFFF"/>
        </w:rPr>
      </w:pPr>
      <w:r w:rsidRPr="00F81502">
        <w:rPr>
          <w:rFonts w:hint="eastAsia"/>
          <w:color w:val="FFFFFF" w:themeColor="background1"/>
          <w:highlight w:val="black"/>
        </w:rPr>
        <w:t>URL</w:t>
      </w:r>
      <w:r w:rsidRPr="00F81502">
        <w:rPr>
          <w:rFonts w:hint="eastAsia"/>
          <w:color w:val="FFFFFF" w:themeColor="background1"/>
          <w:highlight w:val="black"/>
        </w:rPr>
        <w:t>：</w:t>
      </w:r>
      <w:r w:rsidRPr="00F81502">
        <w:rPr>
          <w:color w:val="FFFFFF" w:themeColor="background1"/>
          <w:highlight w:val="black"/>
        </w:rPr>
        <w:tab/>
      </w:r>
      <w:r w:rsidR="00FD2F48" w:rsidRPr="00F81502">
        <w:rPr>
          <w:color w:val="FFFFFF" w:themeColor="background1"/>
          <w:highlight w:val="black"/>
          <w:shd w:val="clear" w:color="auto" w:fill="FFFFFF"/>
        </w:rPr>
        <w:t>https://bpms.eorionsolution.com/neo-hr-api</w:t>
      </w:r>
      <w:r w:rsidR="00B407D6" w:rsidRPr="00F81502">
        <w:rPr>
          <w:color w:val="FFFFFF" w:themeColor="background1"/>
          <w:highlight w:val="black"/>
          <w:shd w:val="clear" w:color="auto" w:fill="FFFFFF"/>
        </w:rPr>
        <w:t>/v1/</w:t>
      </w:r>
      <w:r w:rsidR="00B407D6" w:rsidRPr="00F81502">
        <w:rPr>
          <w:rFonts w:hint="eastAsia"/>
          <w:color w:val="FFFFFF" w:themeColor="background1"/>
          <w:highlight w:val="black"/>
          <w:shd w:val="clear" w:color="auto" w:fill="FFFFFF"/>
        </w:rPr>
        <w:t>department</w:t>
      </w:r>
      <w:r w:rsidR="00B407D6" w:rsidRPr="00F81502">
        <w:rPr>
          <w:color w:val="FFFFFF" w:themeColor="background1"/>
          <w:highlight w:val="black"/>
        </w:rPr>
        <w:t xml:space="preserve"> </w:t>
      </w:r>
      <w:r w:rsidR="00B407D6" w:rsidRPr="00F81502">
        <w:rPr>
          <w:color w:val="FFFFFF" w:themeColor="background1"/>
          <w:highlight w:val="black"/>
          <w:shd w:val="clear" w:color="auto" w:fill="FFFFFF"/>
        </w:rPr>
        <w:t>/</w:t>
      </w:r>
      <w:proofErr w:type="spellStart"/>
      <w:r w:rsidR="00B407D6" w:rsidRPr="00F81502">
        <w:rPr>
          <w:color w:val="FFFFFF" w:themeColor="background1"/>
          <w:highlight w:val="black"/>
          <w:shd w:val="clear" w:color="auto" w:fill="FFFFFF"/>
        </w:rPr>
        <w:t>autoComplete</w:t>
      </w:r>
      <w:proofErr w:type="spellEnd"/>
      <w:r w:rsidR="00B407D6" w:rsidRPr="00F81502">
        <w:rPr>
          <w:color w:val="FFFFFF" w:themeColor="background1"/>
          <w:highlight w:val="black"/>
          <w:shd w:val="clear" w:color="auto" w:fill="FFFFFF"/>
        </w:rPr>
        <w:t>/{</w:t>
      </w:r>
      <w:r w:rsidR="00B407D6" w:rsidRPr="00F81502">
        <w:rPr>
          <w:rFonts w:hint="eastAsia"/>
          <w:color w:val="FFFFFF" w:themeColor="background1"/>
          <w:highlight w:val="black"/>
          <w:shd w:val="clear" w:color="auto" w:fill="FFFFFF"/>
        </w:rPr>
        <w:t>0</w:t>
      </w:r>
      <w:r w:rsidR="00B407D6" w:rsidRPr="00F81502">
        <w:rPr>
          <w:color w:val="FFFFFF" w:themeColor="background1"/>
          <w:highlight w:val="black"/>
          <w:shd w:val="clear" w:color="auto" w:fill="FFFFFF"/>
        </w:rPr>
        <w:t>}</w:t>
      </w:r>
      <w:r w:rsidR="00F81502" w:rsidRPr="00F81502">
        <w:rPr>
          <w:rFonts w:hint="eastAsia"/>
          <w:color w:val="FFFFFF" w:themeColor="background1"/>
          <w:highlight w:val="black"/>
          <w:shd w:val="clear" w:color="auto" w:fill="FFFFFF"/>
        </w:rPr>
        <w:t>变更为</w:t>
      </w:r>
    </w:p>
    <w:p w14:paraId="71D83CE9" w14:textId="71993B78" w:rsidR="00F81502" w:rsidRPr="00F81502" w:rsidRDefault="00F81502" w:rsidP="00F81502">
      <w:pPr>
        <w:rPr>
          <w:color w:val="FFFFFF" w:themeColor="background1"/>
          <w:shd w:val="clear" w:color="auto" w:fill="FFFFFF"/>
        </w:rPr>
      </w:pPr>
      <w:r w:rsidRPr="00F81502">
        <w:rPr>
          <w:color w:val="FFFFFF" w:themeColor="background1"/>
          <w:highlight w:val="black"/>
          <w:shd w:val="clear" w:color="auto" w:fill="FFFFFF"/>
        </w:rPr>
        <w:t>https://bpms.eorionsolution.com/neo-hr-api/v</w:t>
      </w:r>
      <w:r w:rsidRPr="00F81502">
        <w:rPr>
          <w:rFonts w:hint="eastAsia"/>
          <w:color w:val="FFFFFF" w:themeColor="background1"/>
          <w:highlight w:val="black"/>
          <w:shd w:val="clear" w:color="auto" w:fill="FFFFFF"/>
        </w:rPr>
        <w:t>2</w:t>
      </w:r>
      <w:r w:rsidRPr="00F81502">
        <w:rPr>
          <w:color w:val="FFFFFF" w:themeColor="background1"/>
          <w:highlight w:val="black"/>
          <w:shd w:val="clear" w:color="auto" w:fill="FFFFFF"/>
        </w:rPr>
        <w:t>/</w:t>
      </w:r>
      <w:r w:rsidRPr="00F81502">
        <w:rPr>
          <w:rFonts w:hint="eastAsia"/>
          <w:color w:val="FFFFFF" w:themeColor="background1"/>
          <w:highlight w:val="black"/>
          <w:shd w:val="clear" w:color="auto" w:fill="FFFFFF"/>
        </w:rPr>
        <w:t>department</w:t>
      </w:r>
      <w:r w:rsidRPr="00F81502">
        <w:rPr>
          <w:color w:val="FFFFFF" w:themeColor="background1"/>
          <w:highlight w:val="black"/>
          <w:shd w:val="clear" w:color="auto" w:fill="FFFFFF"/>
        </w:rPr>
        <w:t>/autoComplete/</w:t>
      </w:r>
      <w:r w:rsidRPr="00F81502">
        <w:rPr>
          <w:rFonts w:hint="eastAsia"/>
          <w:color w:val="FFFFFF" w:themeColor="background1"/>
          <w:highlight w:val="black"/>
          <w:shd w:val="clear" w:color="auto" w:fill="FFFFFF"/>
        </w:rPr>
        <w:t>corp/</w:t>
      </w:r>
      <w:r w:rsidRPr="00F81502">
        <w:rPr>
          <w:color w:val="FFFFFF" w:themeColor="background1"/>
          <w:highlight w:val="black"/>
          <w:shd w:val="clear" w:color="auto" w:fill="FFFFFF"/>
        </w:rPr>
        <w:t>{</w:t>
      </w:r>
      <w:r w:rsidRPr="00F81502">
        <w:rPr>
          <w:rFonts w:hint="eastAsia"/>
          <w:color w:val="FFFFFF" w:themeColor="background1"/>
          <w:highlight w:val="black"/>
          <w:shd w:val="clear" w:color="auto" w:fill="FFFFFF"/>
        </w:rPr>
        <w:t>0</w:t>
      </w:r>
      <w:r w:rsidRPr="00F81502">
        <w:rPr>
          <w:color w:val="FFFFFF" w:themeColor="background1"/>
          <w:highlight w:val="black"/>
          <w:shd w:val="clear" w:color="auto" w:fill="FFFFFF"/>
        </w:rPr>
        <w:t>}</w:t>
      </w:r>
    </w:p>
    <w:p w14:paraId="5F15DA8F" w14:textId="77777777" w:rsidR="00F81502" w:rsidRPr="00F81502" w:rsidRDefault="00F81502" w:rsidP="00B407D6">
      <w:pPr>
        <w:rPr>
          <w:shd w:val="clear" w:color="auto" w:fill="FFFFFF"/>
        </w:rPr>
      </w:pPr>
    </w:p>
    <w:p w14:paraId="7167E230" w14:textId="77777777" w:rsidR="00143BFC" w:rsidRDefault="00B407D6" w:rsidP="00143BFC">
      <w:r>
        <w:rPr>
          <w:rFonts w:hint="eastAsia"/>
        </w:rPr>
        <w:t>参数：</w:t>
      </w:r>
      <w:r>
        <w:rPr>
          <w:rFonts w:hint="eastAsia"/>
        </w:rPr>
        <w:t>{0}</w:t>
      </w:r>
      <w:r>
        <w:rPr>
          <w:rFonts w:hint="eastAsia"/>
        </w:rPr>
        <w:t>：组织的名称或者</w:t>
      </w:r>
      <w:proofErr w:type="spellStart"/>
      <w:r>
        <w:rPr>
          <w:rFonts w:hint="eastAsia"/>
        </w:rPr>
        <w:t>sn</w:t>
      </w:r>
      <w:proofErr w:type="spellEnd"/>
    </w:p>
    <w:p w14:paraId="395D395C" w14:textId="77777777" w:rsidR="00B407D6" w:rsidRDefault="00B407D6" w:rsidP="00143BFC">
      <w:r>
        <w:rPr>
          <w:rFonts w:hint="eastAsia"/>
        </w:rPr>
        <w:t>返回体：</w:t>
      </w:r>
    </w:p>
    <w:p w14:paraId="486E43E1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492EF730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9CDCE38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76D15C1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EE87E09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837C87C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F12ECC6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4125CD1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90356F">
        <w:rPr>
          <w:rStyle w:val="string"/>
          <w:rFonts w:ascii="Consolas" w:hAnsi="Consolas" w:hint="eastAsia"/>
          <w:color w:val="007777"/>
          <w:sz w:val="18"/>
          <w:szCs w:val="18"/>
        </w:rPr>
        <w:t>税务识别号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F7FA58C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 w:rsidR="0090356F">
        <w:rPr>
          <w:rStyle w:val="null"/>
          <w:rFonts w:ascii="Consolas" w:hAnsi="Consolas"/>
          <w:color w:val="0000FF"/>
          <w:sz w:val="18"/>
          <w:szCs w:val="18"/>
        </w:rPr>
        <w:tab/>
      </w:r>
      <w:r w:rsidR="0090356F">
        <w:rPr>
          <w:rStyle w:val="null"/>
          <w:rFonts w:ascii="Consolas" w:hAnsi="Consolas"/>
          <w:color w:val="0000FF"/>
          <w:sz w:val="18"/>
          <w:szCs w:val="18"/>
        </w:rPr>
        <w:tab/>
      </w:r>
      <w:r w:rsidR="0090356F">
        <w:rPr>
          <w:rStyle w:val="null"/>
          <w:rFonts w:ascii="Consolas" w:hAnsi="Consolas" w:hint="eastAsia"/>
          <w:color w:val="0000FF"/>
          <w:sz w:val="18"/>
          <w:szCs w:val="18"/>
        </w:rPr>
        <w:t>部门负责人，此处一直为</w:t>
      </w:r>
      <w:r w:rsidR="0090356F">
        <w:rPr>
          <w:rStyle w:val="null"/>
          <w:rFonts w:ascii="Consolas" w:hAnsi="Consolas" w:hint="eastAsia"/>
          <w:color w:val="0000FF"/>
          <w:sz w:val="18"/>
          <w:szCs w:val="18"/>
        </w:rPr>
        <w:t>null</w:t>
      </w:r>
    </w:p>
    <w:p w14:paraId="5EFEF427" w14:textId="77777777" w:rsidR="00B407D6" w:rsidRDefault="00B407D6" w:rsidP="0090356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 w:rsidR="0090356F">
        <w:rPr>
          <w:rStyle w:val="null"/>
          <w:rFonts w:ascii="Consolas" w:hAnsi="Consolas"/>
          <w:color w:val="0000FF"/>
          <w:sz w:val="18"/>
          <w:szCs w:val="18"/>
        </w:rPr>
        <w:tab/>
      </w:r>
      <w:r w:rsidR="0090356F">
        <w:rPr>
          <w:rStyle w:val="null"/>
          <w:rFonts w:ascii="Consolas" w:hAnsi="Consolas"/>
          <w:color w:val="0000FF"/>
          <w:sz w:val="18"/>
          <w:szCs w:val="18"/>
        </w:rPr>
        <w:tab/>
      </w:r>
      <w:r w:rsidR="0090356F">
        <w:rPr>
          <w:rStyle w:val="null"/>
          <w:rFonts w:ascii="Consolas" w:hAnsi="Consolas" w:hint="eastAsia"/>
          <w:color w:val="0000FF"/>
          <w:sz w:val="18"/>
          <w:szCs w:val="18"/>
        </w:rPr>
        <w:t>上级部门，此处一直为</w:t>
      </w:r>
      <w:r w:rsidR="0090356F">
        <w:rPr>
          <w:rStyle w:val="null"/>
          <w:rFonts w:ascii="Consolas" w:hAnsi="Consolas" w:hint="eastAsia"/>
          <w:color w:val="0000FF"/>
          <w:sz w:val="18"/>
          <w:szCs w:val="18"/>
        </w:rPr>
        <w:t>null</w:t>
      </w:r>
    </w:p>
    <w:p w14:paraId="75E96597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subordinateDepartments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90356F">
        <w:rPr>
          <w:rFonts w:ascii="Consolas" w:hAnsi="Consolas"/>
          <w:color w:val="333333"/>
          <w:sz w:val="18"/>
          <w:szCs w:val="18"/>
        </w:rPr>
        <w:tab/>
      </w:r>
      <w:r w:rsidR="0090356F">
        <w:rPr>
          <w:rFonts w:ascii="Consolas" w:hAnsi="Consolas" w:hint="eastAsia"/>
          <w:color w:val="333333"/>
          <w:sz w:val="18"/>
          <w:szCs w:val="18"/>
        </w:rPr>
        <w:t>下级部门，此处一直为</w:t>
      </w:r>
      <w:r w:rsidR="0090356F">
        <w:rPr>
          <w:rFonts w:ascii="Consolas" w:hAnsi="Consolas" w:hint="eastAsia"/>
          <w:color w:val="333333"/>
          <w:sz w:val="18"/>
          <w:szCs w:val="18"/>
        </w:rPr>
        <w:t>[</w:t>
      </w:r>
      <w:r w:rsidR="0090356F">
        <w:rPr>
          <w:rFonts w:ascii="Consolas" w:hAnsi="Consolas"/>
          <w:color w:val="333333"/>
          <w:sz w:val="18"/>
          <w:szCs w:val="18"/>
        </w:rPr>
        <w:t>]</w:t>
      </w:r>
    </w:p>
    <w:p w14:paraId="15EB4180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90356F">
        <w:rPr>
          <w:rFonts w:ascii="Consolas" w:hAnsi="Consolas"/>
          <w:color w:val="333333"/>
          <w:sz w:val="18"/>
          <w:szCs w:val="18"/>
        </w:rPr>
        <w:tab/>
      </w:r>
      <w:r w:rsidR="0090356F">
        <w:rPr>
          <w:rFonts w:ascii="Consolas" w:hAnsi="Consolas"/>
          <w:color w:val="333333"/>
          <w:sz w:val="18"/>
          <w:szCs w:val="18"/>
        </w:rPr>
        <w:tab/>
      </w:r>
      <w:r w:rsidR="0090356F">
        <w:rPr>
          <w:rFonts w:ascii="Consolas" w:hAnsi="Consolas"/>
          <w:color w:val="333333"/>
          <w:sz w:val="18"/>
          <w:szCs w:val="18"/>
        </w:rPr>
        <w:tab/>
      </w:r>
      <w:r w:rsidR="0090356F">
        <w:rPr>
          <w:rFonts w:ascii="Consolas" w:hAnsi="Consolas" w:hint="eastAsia"/>
          <w:color w:val="333333"/>
          <w:sz w:val="18"/>
          <w:szCs w:val="18"/>
        </w:rPr>
        <w:t>部门员工，此处一直为</w:t>
      </w:r>
      <w:r w:rsidR="0090356F">
        <w:rPr>
          <w:rFonts w:ascii="Consolas" w:hAnsi="Consolas"/>
          <w:color w:val="333333"/>
          <w:sz w:val="18"/>
          <w:szCs w:val="18"/>
        </w:rPr>
        <w:t>[]</w:t>
      </w:r>
    </w:p>
    <w:p w14:paraId="7D3C97D9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1542204303984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189A638F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5EA2503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1542204303984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329AC98B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732B13C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 w:rsidR="0090356F">
        <w:rPr>
          <w:rStyle w:val="number"/>
          <w:rFonts w:ascii="Consolas" w:hAnsi="Consolas" w:hint="eastAsia"/>
          <w:color w:val="AA00AA"/>
          <w:sz w:val="18"/>
          <w:szCs w:val="18"/>
        </w:rPr>
        <w:t>数据库中组织的</w:t>
      </w:r>
      <w:r w:rsidR="0090356F"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6EC63F88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4680449C" w14:textId="77777777" w:rsidR="00B407D6" w:rsidRDefault="00B407D6" w:rsidP="00B407D6">
      <w:pPr>
        <w:pStyle w:val="HTML"/>
        <w:shd w:val="clear" w:color="auto" w:fill="F5F5F5"/>
        <w:wordWrap w:val="0"/>
        <w:spacing w:line="270" w:lineRule="atLeast"/>
        <w:rPr>
          <w:rStyle w:val="arraybrace"/>
          <w:rFonts w:ascii="Consolas" w:hAnsi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</w:p>
    <w:p w14:paraId="41D4E66B" w14:textId="77777777" w:rsidR="00F032B9" w:rsidRDefault="00F032B9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1F98773B" w14:textId="77777777" w:rsidR="00F032B9" w:rsidRDefault="00F032B9" w:rsidP="00B407D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3722DC8A" w14:textId="77777777" w:rsidR="00385BDF" w:rsidRDefault="009A1DA2" w:rsidP="00385BDF">
      <w:r>
        <w:rPr>
          <w:noProof/>
        </w:rPr>
        <w:drawing>
          <wp:inline distT="0" distB="0" distL="0" distR="0" wp14:anchorId="6D0DC6EC" wp14:editId="4495359C">
            <wp:extent cx="5732145" cy="261493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642" w14:textId="77777777" w:rsidR="009A1DA2" w:rsidRDefault="00735E21" w:rsidP="00735E21">
      <w:pPr>
        <w:pStyle w:val="3"/>
      </w:pPr>
      <w:r>
        <w:rPr>
          <w:rFonts w:hint="eastAsia"/>
        </w:rPr>
        <w:lastRenderedPageBreak/>
        <w:t>查询所有组织</w:t>
      </w:r>
      <w:r w:rsidR="00D74CCD">
        <w:rPr>
          <w:rFonts w:hint="eastAsia"/>
        </w:rPr>
        <w:t>（</w:t>
      </w:r>
      <w:r w:rsidR="00D74CCD">
        <w:rPr>
          <w:rFonts w:hint="eastAsia"/>
        </w:rPr>
        <w:t>GET</w:t>
      </w:r>
      <w:r w:rsidR="00D74CCD">
        <w:rPr>
          <w:rFonts w:hint="eastAsia"/>
        </w:rPr>
        <w:t>）</w:t>
      </w:r>
    </w:p>
    <w:p w14:paraId="1926E0CC" w14:textId="754022AF" w:rsidR="00385BDF" w:rsidRDefault="00385BDF" w:rsidP="00385BDF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https://bpms.eorionsolution.com/neo-hr-api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/v1/departmen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t</w:t>
      </w:r>
      <w:r>
        <w:rPr>
          <w:shd w:val="clear" w:color="auto" w:fill="FFFFFF"/>
        </w:rPr>
        <w:t>?page=</w:t>
      </w:r>
      <w:r w:rsidRPr="00513436">
        <w:rPr>
          <w:rFonts w:hint="eastAsia"/>
          <w:color w:val="FF0000"/>
          <w:shd w:val="clear" w:color="auto" w:fill="FFFFFF"/>
        </w:rPr>
        <w:t>{</w:t>
      </w:r>
      <w:proofErr w:type="gramStart"/>
      <w:r w:rsidRPr="00513436">
        <w:rPr>
          <w:rFonts w:hint="eastAsia"/>
          <w:color w:val="FF0000"/>
          <w:shd w:val="clear" w:color="auto" w:fill="FFFFFF"/>
        </w:rPr>
        <w:t>0}</w:t>
      </w:r>
      <w:r>
        <w:rPr>
          <w:shd w:val="clear" w:color="auto" w:fill="FFFFFF"/>
        </w:rPr>
        <w:t>&amp;</w:t>
      </w:r>
      <w:proofErr w:type="gramEnd"/>
      <w:r>
        <w:rPr>
          <w:shd w:val="clear" w:color="auto" w:fill="FFFFFF"/>
        </w:rPr>
        <w:t>size=</w:t>
      </w:r>
      <w:r w:rsidRPr="00513436">
        <w:rPr>
          <w:rFonts w:hint="eastAsia"/>
          <w:color w:val="FF0000"/>
          <w:shd w:val="clear" w:color="auto" w:fill="FFFFFF"/>
        </w:rPr>
        <w:t>{1}</w:t>
      </w:r>
      <w:r>
        <w:rPr>
          <w:color w:val="FF0000"/>
          <w:shd w:val="clear" w:color="auto" w:fill="FFFFFF"/>
        </w:rPr>
        <w:t xml:space="preserve">             </w:t>
      </w:r>
      <w:r w:rsidRPr="00513436">
        <w:rPr>
          <w:rFonts w:hint="eastAsia"/>
          <w:color w:val="FF0000"/>
          <w:shd w:val="clear" w:color="auto" w:fill="FFFFFF"/>
        </w:rPr>
        <w:t>[&amp;depth={2}</w:t>
      </w:r>
      <w:r w:rsidRPr="00513436">
        <w:rPr>
          <w:color w:val="FF0000"/>
          <w:shd w:val="clear" w:color="auto" w:fill="FFFFFF"/>
        </w:rPr>
        <w:t>]</w:t>
      </w:r>
    </w:p>
    <w:p w14:paraId="038ABE64" w14:textId="77777777" w:rsidR="00385BDF" w:rsidRDefault="00385BDF" w:rsidP="00385BDF">
      <w:r>
        <w:rPr>
          <w:rFonts w:hint="eastAsia"/>
        </w:rPr>
        <w:t>参数：</w:t>
      </w:r>
      <w:r>
        <w:tab/>
        <w:t>{0}</w:t>
      </w:r>
      <w:r>
        <w:rPr>
          <w:rFonts w:hint="eastAsia"/>
        </w:rPr>
        <w:t>：页码</w:t>
      </w:r>
    </w:p>
    <w:p w14:paraId="7CB6B25B" w14:textId="77777777" w:rsidR="00385BDF" w:rsidRDefault="00385BDF" w:rsidP="00385BDF">
      <w:r>
        <w:tab/>
      </w:r>
      <w:r>
        <w:rPr>
          <w:rFonts w:hint="eastAsia"/>
        </w:rPr>
        <w:t>{1}</w:t>
      </w:r>
      <w:r>
        <w:rPr>
          <w:rFonts w:hint="eastAsia"/>
        </w:rPr>
        <w:t>：每页显示行数</w:t>
      </w:r>
    </w:p>
    <w:p w14:paraId="07E53776" w14:textId="77777777" w:rsidR="00385BDF" w:rsidRDefault="00385BDF" w:rsidP="00385BDF">
      <w:pPr>
        <w:rPr>
          <w:shd w:val="clear" w:color="auto" w:fill="FFFFFF"/>
        </w:rPr>
      </w:pPr>
      <w:r>
        <w:tab/>
      </w:r>
      <w:r>
        <w:rPr>
          <w:rFonts w:hint="eastAsia"/>
        </w:rPr>
        <w:t>{2}</w:t>
      </w:r>
      <w:r>
        <w:rPr>
          <w:rFonts w:hint="eastAsia"/>
        </w:rPr>
        <w:t>：查询的深度，默认值是</w:t>
      </w:r>
      <w:r>
        <w:rPr>
          <w:rFonts w:hint="eastAsia"/>
        </w:rPr>
        <w:t>0</w:t>
      </w:r>
      <w:r>
        <w:rPr>
          <w:rFonts w:hint="eastAsia"/>
        </w:rPr>
        <w:t>，只查询</w:t>
      </w:r>
      <w:r w:rsidR="002139C3">
        <w:rPr>
          <w:rFonts w:hint="eastAsia"/>
        </w:rPr>
        <w:t>组织</w:t>
      </w:r>
      <w:r>
        <w:rPr>
          <w:rFonts w:hint="eastAsia"/>
        </w:rPr>
        <w:t>自己的属性，改成</w:t>
      </w:r>
      <w:r>
        <w:rPr>
          <w:rFonts w:hint="eastAsia"/>
        </w:rPr>
        <w:t>1</w:t>
      </w:r>
      <w:r>
        <w:rPr>
          <w:rFonts w:hint="eastAsia"/>
        </w:rPr>
        <w:t>，可以查询到</w:t>
      </w:r>
      <w:r w:rsidR="002139C3">
        <w:rPr>
          <w:rFonts w:hint="eastAsia"/>
        </w:rPr>
        <w:t>组织和其它节点的关系</w:t>
      </w:r>
      <w:r>
        <w:rPr>
          <w:rFonts w:hint="eastAsia"/>
        </w:rPr>
        <w:t>，</w:t>
      </w:r>
      <w:r>
        <w:rPr>
          <w:rFonts w:hint="eastAsia"/>
          <w:shd w:val="clear" w:color="auto" w:fill="FFFFFF"/>
        </w:rPr>
        <w:t>&amp;depth={2}</w:t>
      </w:r>
      <w:r>
        <w:rPr>
          <w:rFonts w:hint="eastAsia"/>
          <w:shd w:val="clear" w:color="auto" w:fill="FFFFFF"/>
        </w:rPr>
        <w:t>不是必填。</w:t>
      </w:r>
      <w:r w:rsidR="00FA33EF">
        <w:rPr>
          <w:rFonts w:hint="eastAsia"/>
          <w:shd w:val="clear" w:color="auto" w:fill="FFFFFF"/>
        </w:rPr>
        <w:t>如果平级显示，默认就可以了，如果想要树状显示，改成</w:t>
      </w:r>
      <w:r w:rsidR="00FA33EF">
        <w:rPr>
          <w:rFonts w:hint="eastAsia"/>
          <w:shd w:val="clear" w:color="auto" w:fill="FFFFFF"/>
        </w:rPr>
        <w:t>1</w:t>
      </w:r>
      <w:r w:rsidR="00FA33EF">
        <w:rPr>
          <w:rFonts w:hint="eastAsia"/>
          <w:shd w:val="clear" w:color="auto" w:fill="FFFFFF"/>
        </w:rPr>
        <w:t>应该就可以了。</w:t>
      </w:r>
    </w:p>
    <w:p w14:paraId="7F8D5AA4" w14:textId="77777777" w:rsidR="008A63EB" w:rsidRDefault="008A63EB" w:rsidP="00385BD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返回体：</w:t>
      </w:r>
    </w:p>
    <w:p w14:paraId="6CDB4F4B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47DEB0E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"content"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5DAF46D6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83D55E9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415A123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CD39F38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D900993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9CC2B43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8A48189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税务识别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A0A103B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>
        <w:rPr>
          <w:rStyle w:val="null"/>
          <w:rFonts w:ascii="Consolas" w:hAnsi="Consolas" w:hint="eastAsia"/>
          <w:color w:val="0000FF"/>
          <w:sz w:val="18"/>
          <w:szCs w:val="18"/>
        </w:rPr>
        <w:t>组织负责人，如果有，就是员工对象</w:t>
      </w:r>
    </w:p>
    <w:p w14:paraId="5F1D6865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>
        <w:rPr>
          <w:rStyle w:val="null"/>
          <w:rFonts w:ascii="Consolas" w:hAnsi="Consolas" w:hint="eastAsia"/>
          <w:color w:val="0000FF"/>
          <w:sz w:val="18"/>
          <w:szCs w:val="18"/>
        </w:rPr>
        <w:t>上级组织，如果有，就是组织对象</w:t>
      </w:r>
    </w:p>
    <w:p w14:paraId="063AD70B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subordinateDepartments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Fonts w:ascii="Consolas" w:hAnsi="Consolas" w:hint="eastAsia"/>
          <w:color w:val="333333"/>
          <w:sz w:val="18"/>
          <w:szCs w:val="18"/>
        </w:rPr>
        <w:t>子部门</w:t>
      </w:r>
    </w:p>
    <w:p w14:paraId="1A586723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7D5F4A">
        <w:rPr>
          <w:rFonts w:ascii="Consolas" w:hAnsi="Consolas" w:hint="eastAsia"/>
          <w:color w:val="333333"/>
          <w:sz w:val="18"/>
          <w:szCs w:val="18"/>
        </w:rPr>
        <w:t>部门员工</w:t>
      </w:r>
    </w:p>
    <w:p w14:paraId="4C796EA6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1542204284710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6996B456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59145DF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1542207386974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413254CD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2EC1FAE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 w:rsidR="001F2DC0">
        <w:rPr>
          <w:rFonts w:ascii="Consolas" w:hAnsi="Consolas" w:hint="eastAsia"/>
          <w:color w:val="333333"/>
          <w:sz w:val="18"/>
          <w:szCs w:val="18"/>
        </w:rPr>
        <w:t>数据库中组织的</w:t>
      </w:r>
      <w:r w:rsidR="001F2DC0">
        <w:rPr>
          <w:rFonts w:ascii="Consolas" w:hAnsi="Consolas" w:hint="eastAsia"/>
          <w:color w:val="333333"/>
          <w:sz w:val="18"/>
          <w:szCs w:val="18"/>
        </w:rPr>
        <w:t>id</w:t>
      </w:r>
    </w:p>
    <w:p w14:paraId="77881C91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3BBCD605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</w:t>
      </w:r>
      <w:r>
        <w:rPr>
          <w:rFonts w:ascii="Consolas" w:hAnsi="Consolas" w:hint="eastAsia"/>
          <w:color w:val="333333"/>
          <w:sz w:val="18"/>
          <w:szCs w:val="18"/>
        </w:rPr>
        <w:t>。。。。。。。。。。。。。。。。。</w:t>
      </w:r>
    </w:p>
    <w:p w14:paraId="566B54A8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6E9B9EE0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"pageable"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32ADC27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7E4CA9D8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5E1CAFF7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0D97712C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05DD61AE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"offset"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18F908A2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4CD0013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pageSize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6788AED8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01A87B6D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</w:p>
    <w:p w14:paraId="3793A7BD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3696DEC5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"last"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54ECFA17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4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2432BFC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totalPages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5FB1E0B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"number"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DBC4804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"size"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B2387E4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D20DF69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2127B815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0BCDB7B4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6E0D1F19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numberOfElements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86EF075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"first"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230B5B0C" w14:textId="77777777" w:rsidR="002F10F1" w:rsidRDefault="002F10F1" w:rsidP="002F10F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05B0AB16" w14:textId="77777777" w:rsidR="008A63EB" w:rsidRPr="002F10F1" w:rsidRDefault="008A63EB" w:rsidP="00385BDF">
      <w:pPr>
        <w:rPr>
          <w:shd w:val="clear" w:color="auto" w:fill="FFFFFF"/>
        </w:rPr>
      </w:pPr>
    </w:p>
    <w:p w14:paraId="65A028A8" w14:textId="77777777" w:rsidR="00735E21" w:rsidRDefault="00DE1075" w:rsidP="00DE1075">
      <w:pPr>
        <w:pStyle w:val="3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查询组织明细</w:t>
      </w:r>
      <w:r w:rsidR="00A52152">
        <w:rPr>
          <w:rFonts w:hint="eastAsia"/>
        </w:rPr>
        <w:t>（</w:t>
      </w:r>
      <w:r w:rsidR="00A52152">
        <w:rPr>
          <w:rFonts w:hint="eastAsia"/>
        </w:rPr>
        <w:t>GET</w:t>
      </w:r>
      <w:r w:rsidR="00A52152">
        <w:rPr>
          <w:rFonts w:hint="eastAsia"/>
        </w:rPr>
        <w:t>）</w:t>
      </w:r>
    </w:p>
    <w:p w14:paraId="4C44A1AD" w14:textId="11328C98" w:rsidR="001F2DC0" w:rsidRDefault="001F2DC0" w:rsidP="001F2DC0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proofErr w:type="gramStart"/>
      <w:r w:rsidR="00FD2F4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https://bpms.eorionsolution.com/neo-hr-api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/v1/departmen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t/id/{</w:t>
      </w:r>
      <w:proofErr w:type="gramEnd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0}</w:t>
      </w:r>
      <w:r>
        <w:rPr>
          <w:color w:val="FF0000"/>
          <w:shd w:val="clear" w:color="auto" w:fill="FFFFFF"/>
        </w:rPr>
        <w:t xml:space="preserve">             </w:t>
      </w:r>
      <w:r w:rsidRPr="00513436">
        <w:rPr>
          <w:rFonts w:hint="eastAsia"/>
          <w:color w:val="FF0000"/>
          <w:shd w:val="clear" w:color="auto" w:fill="FFFFFF"/>
        </w:rPr>
        <w:t>[</w:t>
      </w:r>
      <w:r>
        <w:rPr>
          <w:rFonts w:hint="eastAsia"/>
          <w:color w:val="FF0000"/>
          <w:shd w:val="clear" w:color="auto" w:fill="FFFFFF"/>
        </w:rPr>
        <w:t>?</w:t>
      </w:r>
      <w:r w:rsidRPr="00513436">
        <w:rPr>
          <w:rFonts w:hint="eastAsia"/>
          <w:color w:val="FF0000"/>
          <w:shd w:val="clear" w:color="auto" w:fill="FFFFFF"/>
        </w:rPr>
        <w:t>depth={</w:t>
      </w:r>
      <w:r>
        <w:rPr>
          <w:color w:val="FF0000"/>
          <w:shd w:val="clear" w:color="auto" w:fill="FFFFFF"/>
        </w:rPr>
        <w:t>1</w:t>
      </w:r>
      <w:r w:rsidRPr="00513436">
        <w:rPr>
          <w:rFonts w:hint="eastAsia"/>
          <w:color w:val="FF0000"/>
          <w:shd w:val="clear" w:color="auto" w:fill="FFFFFF"/>
        </w:rPr>
        <w:t>}</w:t>
      </w:r>
      <w:r w:rsidRPr="00513436">
        <w:rPr>
          <w:color w:val="FF0000"/>
          <w:shd w:val="clear" w:color="auto" w:fill="FFFFFF"/>
        </w:rPr>
        <w:t>]</w:t>
      </w:r>
    </w:p>
    <w:p w14:paraId="7FFB5238" w14:textId="77777777" w:rsidR="001F2DC0" w:rsidRDefault="001F2DC0" w:rsidP="001F2DC0">
      <w:r>
        <w:rPr>
          <w:rFonts w:hint="eastAsia"/>
        </w:rPr>
        <w:t>参数：</w:t>
      </w:r>
    </w:p>
    <w:p w14:paraId="678E2F85" w14:textId="77777777" w:rsidR="001F2DC0" w:rsidRDefault="001F2DC0" w:rsidP="001F2DC0">
      <w:r>
        <w:rPr>
          <w:rFonts w:hint="eastAsia"/>
        </w:rPr>
        <w:t>{0}</w:t>
      </w:r>
      <w:r>
        <w:rPr>
          <w:rFonts w:hint="eastAsia"/>
        </w:rPr>
        <w:t>：数据库中组织的</w:t>
      </w:r>
      <w:r>
        <w:rPr>
          <w:rFonts w:hint="eastAsia"/>
        </w:rPr>
        <w:t>id</w:t>
      </w:r>
    </w:p>
    <w:p w14:paraId="54C1E0D9" w14:textId="77777777" w:rsidR="001F2DC0" w:rsidRDefault="001F2DC0" w:rsidP="001F2DC0">
      <w:pPr>
        <w:rPr>
          <w:color w:val="000000" w:themeColor="text1"/>
          <w:shd w:val="clear" w:color="auto" w:fill="FFFFFF"/>
        </w:rPr>
      </w:pPr>
      <w:r w:rsidRPr="001F2DC0">
        <w:rPr>
          <w:rFonts w:hint="eastAsia"/>
          <w:color w:val="000000" w:themeColor="text1"/>
          <w:shd w:val="clear" w:color="auto" w:fill="FFFFFF"/>
        </w:rPr>
        <w:t>[?depth</w:t>
      </w:r>
      <w:proofErr w:type="gramStart"/>
      <w:r w:rsidRPr="001F2DC0">
        <w:rPr>
          <w:rFonts w:hint="eastAsia"/>
          <w:color w:val="000000" w:themeColor="text1"/>
          <w:shd w:val="clear" w:color="auto" w:fill="FFFFFF"/>
        </w:rPr>
        <w:t>={</w:t>
      </w:r>
      <w:proofErr w:type="gramEnd"/>
      <w:r w:rsidRPr="001F2DC0">
        <w:rPr>
          <w:color w:val="000000" w:themeColor="text1"/>
          <w:shd w:val="clear" w:color="auto" w:fill="FFFFFF"/>
        </w:rPr>
        <w:t>1</w:t>
      </w:r>
      <w:r w:rsidRPr="001F2DC0">
        <w:rPr>
          <w:rFonts w:hint="eastAsia"/>
          <w:color w:val="000000" w:themeColor="text1"/>
          <w:shd w:val="clear" w:color="auto" w:fill="FFFFFF"/>
        </w:rPr>
        <w:t>}</w:t>
      </w:r>
      <w:r w:rsidRPr="001F2DC0">
        <w:rPr>
          <w:color w:val="000000" w:themeColor="text1"/>
          <w:shd w:val="clear" w:color="auto" w:fill="FFFFFF"/>
        </w:rPr>
        <w:t xml:space="preserve">] </w:t>
      </w:r>
      <w:r w:rsidRPr="001F2DC0">
        <w:rPr>
          <w:rFonts w:hint="eastAsia"/>
          <w:color w:val="000000" w:themeColor="text1"/>
          <w:shd w:val="clear" w:color="auto" w:fill="FFFFFF"/>
        </w:rPr>
        <w:t>：</w:t>
      </w:r>
      <w:r>
        <w:rPr>
          <w:rFonts w:hint="eastAsia"/>
          <w:color w:val="000000" w:themeColor="text1"/>
          <w:shd w:val="clear" w:color="auto" w:fill="FFFFFF"/>
        </w:rPr>
        <w:t>选填的，查询深度，默认是</w:t>
      </w:r>
      <w:r>
        <w:rPr>
          <w:rFonts w:hint="eastAsia"/>
          <w:color w:val="000000" w:themeColor="text1"/>
          <w:shd w:val="clear" w:color="auto" w:fill="FFFFFF"/>
        </w:rPr>
        <w:t>1</w:t>
      </w:r>
    </w:p>
    <w:p w14:paraId="2CDBD560" w14:textId="77777777" w:rsidR="001F2DC0" w:rsidRDefault="001F2DC0" w:rsidP="001F2DC0">
      <w:pPr>
        <w:rPr>
          <w:color w:val="000000" w:themeColor="text1"/>
        </w:rPr>
      </w:pPr>
      <w:r>
        <w:rPr>
          <w:rFonts w:hint="eastAsia"/>
          <w:color w:val="000000" w:themeColor="text1"/>
        </w:rPr>
        <w:t>返回体：</w:t>
      </w:r>
    </w:p>
    <w:p w14:paraId="089596F9" w14:textId="77777777" w:rsidR="001F2DC0" w:rsidRDefault="001F2DC0" w:rsidP="001F2DC0">
      <w:pPr>
        <w:pStyle w:val="z-"/>
      </w:pPr>
      <w:r>
        <w:rPr>
          <w:rFonts w:hint="eastAsia"/>
        </w:rPr>
        <w:t>窗体顶端</w:t>
      </w:r>
    </w:p>
    <w:p w14:paraId="6DCD92CA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02854267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D511600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AC5DAC4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36656BC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81A59B8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5F09F24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 w:rsidR="001348F6">
        <w:rPr>
          <w:rStyle w:val="string"/>
          <w:rFonts w:ascii="Consolas" w:hAnsi="Consolas" w:hint="eastAsia"/>
          <w:color w:val="007777"/>
          <w:sz w:val="18"/>
          <w:szCs w:val="18"/>
        </w:rPr>
        <w:t>税号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B1603DE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 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1348F6">
        <w:rPr>
          <w:rFonts w:ascii="Consolas" w:hAnsi="Consolas" w:hint="eastAsia"/>
          <w:color w:val="333333"/>
          <w:sz w:val="18"/>
          <w:szCs w:val="18"/>
        </w:rPr>
        <w:t>组织负责人，是员工对象</w:t>
      </w:r>
    </w:p>
    <w:p w14:paraId="569F22AE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 w:rsidR="001348F6">
        <w:rPr>
          <w:rStyle w:val="null"/>
          <w:rFonts w:ascii="Consolas" w:hAnsi="Consolas" w:hint="eastAsia"/>
          <w:color w:val="0000FF"/>
          <w:sz w:val="18"/>
          <w:szCs w:val="18"/>
        </w:rPr>
        <w:t>上级组织，是组织对象</w:t>
      </w:r>
    </w:p>
    <w:p w14:paraId="32024E8B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subordinateDepartments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1348F6">
        <w:rPr>
          <w:rFonts w:ascii="Consolas" w:hAnsi="Consolas" w:hint="eastAsia"/>
          <w:color w:val="333333"/>
          <w:sz w:val="18"/>
          <w:szCs w:val="18"/>
        </w:rPr>
        <w:t>下级组织</w:t>
      </w:r>
    </w:p>
    <w:p w14:paraId="1D8C0277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1348F6">
        <w:rPr>
          <w:rFonts w:ascii="Consolas" w:hAnsi="Consolas"/>
          <w:color w:val="333333"/>
          <w:sz w:val="18"/>
          <w:szCs w:val="18"/>
        </w:rPr>
        <w:tab/>
      </w:r>
      <w:r w:rsidR="001348F6">
        <w:rPr>
          <w:rFonts w:ascii="Consolas" w:hAnsi="Consolas" w:hint="eastAsia"/>
          <w:color w:val="333333"/>
          <w:sz w:val="18"/>
          <w:szCs w:val="18"/>
        </w:rPr>
        <w:t>员工</w:t>
      </w:r>
    </w:p>
    <w:p w14:paraId="1F474C26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1542204284710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D411B22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5BAAC37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1542207386974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356D6AAF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1A297F6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 w:rsidR="005530CF">
        <w:rPr>
          <w:rStyle w:val="number"/>
          <w:rFonts w:ascii="Consolas" w:hAnsi="Consolas" w:hint="eastAsia"/>
          <w:color w:val="AA00AA"/>
          <w:sz w:val="18"/>
          <w:szCs w:val="18"/>
        </w:rPr>
        <w:t>数据库中组织的</w:t>
      </w:r>
      <w:r w:rsidR="005530CF"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15AC90C9" w14:textId="77777777" w:rsidR="001F2DC0" w:rsidRDefault="001F2DC0" w:rsidP="001F2DC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183B2F63" w14:textId="77777777" w:rsidR="001F2DC0" w:rsidRDefault="001F2DC0" w:rsidP="001F2DC0">
      <w:pPr>
        <w:pStyle w:val="z-1"/>
      </w:pPr>
      <w:r>
        <w:rPr>
          <w:rFonts w:hint="eastAsia"/>
        </w:rPr>
        <w:t>窗体底端</w:t>
      </w:r>
    </w:p>
    <w:p w14:paraId="31959D91" w14:textId="77777777" w:rsidR="001F2DC0" w:rsidRDefault="001F2DC0" w:rsidP="001F2DC0">
      <w:pPr>
        <w:rPr>
          <w:color w:val="000000" w:themeColor="text1"/>
        </w:rPr>
      </w:pPr>
    </w:p>
    <w:p w14:paraId="53CA8AC8" w14:textId="77777777" w:rsidR="001F2DC0" w:rsidRPr="001F2DC0" w:rsidRDefault="003E3722" w:rsidP="003E3722">
      <w:pPr>
        <w:pStyle w:val="3"/>
      </w:pPr>
      <w:r>
        <w:rPr>
          <w:rFonts w:hint="eastAsia"/>
        </w:rPr>
        <w:t>修改组织（</w:t>
      </w:r>
      <w:r>
        <w:rPr>
          <w:rFonts w:hint="eastAsia"/>
        </w:rPr>
        <w:t>PUT</w:t>
      </w:r>
      <w:r>
        <w:rPr>
          <w:rFonts w:hint="eastAsia"/>
        </w:rPr>
        <w:t>）</w:t>
      </w:r>
    </w:p>
    <w:p w14:paraId="1C3B02F5" w14:textId="03D63DF3" w:rsidR="003E3722" w:rsidRDefault="003E3722" w:rsidP="003E3722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</w:t>
      </w:r>
      <w:r>
        <w:rPr>
          <w:rFonts w:hint="eastAsia"/>
          <w:shd w:val="clear" w:color="auto" w:fill="FFFFFF"/>
        </w:rPr>
        <w:t>department</w:t>
      </w:r>
    </w:p>
    <w:p w14:paraId="1EED44DA" w14:textId="77777777" w:rsidR="003E3722" w:rsidRDefault="003E3722" w:rsidP="003E3722">
      <w:r>
        <w:rPr>
          <w:rFonts w:hint="eastAsia"/>
        </w:rPr>
        <w:t>BODY</w:t>
      </w:r>
      <w:r>
        <w:rPr>
          <w:rFonts w:hint="eastAsia"/>
        </w:rPr>
        <w:t>：</w:t>
      </w:r>
    </w:p>
    <w:p w14:paraId="0F771C7D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Style w:val="objectbrace"/>
          <w:rFonts w:ascii="Consolas" w:hAnsi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78CB136" w14:textId="77777777" w:rsidR="003E3722" w:rsidRDefault="003E3722" w:rsidP="003E3722">
      <w:pPr>
        <w:pStyle w:val="HTML"/>
        <w:shd w:val="clear" w:color="auto" w:fill="F5F5F5"/>
        <w:tabs>
          <w:tab w:val="clear" w:pos="916"/>
          <w:tab w:val="left" w:pos="375"/>
        </w:tabs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ab/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id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Fonts w:ascii="Consolas" w:hAnsi="Consolas" w:hint="eastAsia"/>
          <w:color w:val="333333"/>
          <w:sz w:val="18"/>
          <w:szCs w:val="18"/>
        </w:rPr>
        <w:t>数据库中组织的</w:t>
      </w:r>
      <w:r>
        <w:rPr>
          <w:rFonts w:ascii="Consolas" w:hAnsi="Consolas" w:hint="eastAsia"/>
          <w:color w:val="333333"/>
          <w:sz w:val="18"/>
          <w:szCs w:val="18"/>
        </w:rPr>
        <w:t>id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B77619A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DE80385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8DBF675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98ACAFD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C99EF47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税务识别号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287D4672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9043A1C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负责人的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623634F0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 w:rsidRPr="00CA5FE6">
        <w:rPr>
          <w:rFonts w:ascii="Consolas" w:hAnsi="Consolas"/>
          <w:b/>
          <w:bCs/>
          <w:color w:val="000000"/>
          <w:sz w:val="18"/>
          <w:szCs w:val="18"/>
        </w:rPr>
        <w:t xml:space="preserve"> 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5499C330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9E1E6C6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上层组织的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5A5F07B4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0AB77310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3AC5EB27" w14:textId="77777777" w:rsidR="003E3722" w:rsidRDefault="003E3722" w:rsidP="003E372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55DB15CD" w14:textId="77777777" w:rsidR="003E3722" w:rsidRDefault="003E3722" w:rsidP="003E372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0" w:lineRule="atLeast"/>
      </w:pPr>
    </w:p>
    <w:p w14:paraId="50E0431F" w14:textId="77777777" w:rsidR="003E3722" w:rsidRDefault="003E3722" w:rsidP="003E3722">
      <w:r>
        <w:rPr>
          <w:rFonts w:hint="eastAsia"/>
        </w:rPr>
        <w:t>（如果没有填写负责人和上层组织，将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departmentManager</w:t>
      </w:r>
      <w:proofErr w:type="spellEnd"/>
      <w:r w:rsidRPr="00CA5FE6">
        <w:t>和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superiorDepartment</w:t>
      </w:r>
      <w:proofErr w:type="spellEnd"/>
      <w:r w:rsidRPr="00CA5FE6">
        <w:t>删除</w:t>
      </w:r>
      <w:r>
        <w:rPr>
          <w:rFonts w:hint="eastAsia"/>
        </w:rPr>
        <w:t>）</w:t>
      </w:r>
    </w:p>
    <w:p w14:paraId="467BDA72" w14:textId="77777777" w:rsidR="00A03BDF" w:rsidRDefault="00A03BDF" w:rsidP="003E3722"/>
    <w:p w14:paraId="18782D9E" w14:textId="38F52A0B" w:rsidR="00A03BDF" w:rsidRPr="00993576" w:rsidRDefault="00A03BDF" w:rsidP="00A03BDF">
      <w:pPr>
        <w:pStyle w:val="3"/>
        <w:rPr>
          <w:color w:val="FFFFFF" w:themeColor="background1"/>
          <w:highlight w:val="black"/>
        </w:rPr>
      </w:pPr>
      <w:r w:rsidRPr="00993576">
        <w:rPr>
          <w:rFonts w:hint="eastAsia"/>
          <w:color w:val="FFFFFF" w:themeColor="background1"/>
          <w:highlight w:val="black"/>
        </w:rPr>
        <w:t>删除组织（</w:t>
      </w:r>
      <w:r w:rsidRPr="00993576">
        <w:rPr>
          <w:rFonts w:hint="eastAsia"/>
          <w:color w:val="FFFFFF" w:themeColor="background1"/>
          <w:highlight w:val="black"/>
        </w:rPr>
        <w:t>DELETE</w:t>
      </w:r>
      <w:r w:rsidRPr="00993576">
        <w:rPr>
          <w:rFonts w:hint="eastAsia"/>
          <w:color w:val="FFFFFF" w:themeColor="background1"/>
          <w:highlight w:val="black"/>
        </w:rPr>
        <w:t>）</w:t>
      </w:r>
      <w:r w:rsidR="00993576" w:rsidRPr="00993576">
        <w:rPr>
          <w:rFonts w:hint="eastAsia"/>
          <w:color w:val="FFFFFF" w:themeColor="background1"/>
          <w:highlight w:val="black"/>
        </w:rPr>
        <w:t>URL</w:t>
      </w:r>
      <w:r w:rsidR="00993576" w:rsidRPr="00993576">
        <w:rPr>
          <w:rFonts w:hint="eastAsia"/>
          <w:color w:val="FFFFFF" w:themeColor="background1"/>
          <w:highlight w:val="black"/>
        </w:rPr>
        <w:t>变更</w:t>
      </w:r>
    </w:p>
    <w:p w14:paraId="557AD6F2" w14:textId="305ABACB" w:rsidR="00A03BDF" w:rsidRPr="00993576" w:rsidRDefault="00A03BDF" w:rsidP="00A03BDF">
      <w:pPr>
        <w:rPr>
          <w:color w:val="FFFFFF" w:themeColor="background1"/>
          <w:highlight w:val="black"/>
        </w:rPr>
      </w:pPr>
      <w:r w:rsidRPr="00993576">
        <w:rPr>
          <w:rFonts w:hint="eastAsia"/>
          <w:color w:val="FFFFFF" w:themeColor="background1"/>
          <w:highlight w:val="black"/>
        </w:rPr>
        <w:t>URL</w:t>
      </w:r>
      <w:r w:rsidRPr="00993576">
        <w:rPr>
          <w:rFonts w:hint="eastAsia"/>
          <w:color w:val="FFFFFF" w:themeColor="background1"/>
          <w:highlight w:val="black"/>
        </w:rPr>
        <w:t>：</w:t>
      </w:r>
      <w:r w:rsidR="00993576" w:rsidRPr="00993576">
        <w:rPr>
          <w:color w:val="FFFFFF" w:themeColor="background1"/>
          <w:highlight w:val="black"/>
          <w:shd w:val="clear" w:color="auto" w:fill="FFFFFF"/>
        </w:rPr>
        <w:fldChar w:fldCharType="begin"/>
      </w:r>
      <w:r w:rsidR="00993576" w:rsidRPr="00993576">
        <w:rPr>
          <w:color w:val="FFFFFF" w:themeColor="background1"/>
          <w:highlight w:val="black"/>
          <w:shd w:val="clear" w:color="auto" w:fill="FFFFFF"/>
        </w:rPr>
        <w:instrText xml:space="preserve"> HYPERLINK "https://bpms.eorionsolution.com/neo-hr-api/v1/</w:instrText>
      </w:r>
      <w:r w:rsidR="00993576" w:rsidRPr="00993576">
        <w:rPr>
          <w:rFonts w:hint="eastAsia"/>
          <w:color w:val="FFFFFF" w:themeColor="background1"/>
          <w:highlight w:val="black"/>
          <w:shd w:val="clear" w:color="auto" w:fill="FFFFFF"/>
        </w:rPr>
        <w:instrText>department</w:instrText>
      </w:r>
      <w:r w:rsidR="00993576" w:rsidRPr="00993576">
        <w:rPr>
          <w:color w:val="FFFFFF" w:themeColor="background1"/>
          <w:highlight w:val="black"/>
        </w:rPr>
        <w:instrText>/deleteDepartment/{</w:instrText>
      </w:r>
      <w:r w:rsidR="00993576" w:rsidRPr="00993576">
        <w:rPr>
          <w:rFonts w:hint="eastAsia"/>
          <w:color w:val="FFFFFF" w:themeColor="background1"/>
          <w:highlight w:val="black"/>
        </w:rPr>
        <w:instrText>0</w:instrText>
      </w:r>
      <w:r w:rsidR="00993576" w:rsidRPr="00993576">
        <w:rPr>
          <w:color w:val="FFFFFF" w:themeColor="background1"/>
          <w:highlight w:val="black"/>
        </w:rPr>
        <w:instrText>}</w:instrText>
      </w:r>
      <w:r w:rsidR="00993576" w:rsidRPr="00993576">
        <w:rPr>
          <w:color w:val="FFFFFF" w:themeColor="background1"/>
          <w:highlight w:val="black"/>
          <w:shd w:val="clear" w:color="auto" w:fill="FFFFFF"/>
        </w:rPr>
        <w:instrText xml:space="preserve">" </w:instrText>
      </w:r>
      <w:r w:rsidR="00993576" w:rsidRPr="00993576">
        <w:rPr>
          <w:color w:val="FFFFFF" w:themeColor="background1"/>
          <w:highlight w:val="black"/>
          <w:shd w:val="clear" w:color="auto" w:fill="FFFFFF"/>
        </w:rPr>
        <w:fldChar w:fldCharType="separate"/>
      </w:r>
      <w:r w:rsidR="00993576" w:rsidRPr="00993576">
        <w:rPr>
          <w:rStyle w:val="ad"/>
          <w:color w:val="FFFFFF" w:themeColor="background1"/>
          <w:sz w:val="20"/>
          <w:highlight w:val="black"/>
          <w:shd w:val="clear" w:color="auto" w:fill="FFFFFF"/>
        </w:rPr>
        <w:t>https://bpms.eorionsolution.com/neo-hr-api/v1/</w:t>
      </w:r>
      <w:r w:rsidR="00993576" w:rsidRPr="00993576">
        <w:rPr>
          <w:rStyle w:val="ad"/>
          <w:rFonts w:hint="eastAsia"/>
          <w:color w:val="FFFFFF" w:themeColor="background1"/>
          <w:sz w:val="20"/>
          <w:highlight w:val="black"/>
          <w:shd w:val="clear" w:color="auto" w:fill="FFFFFF"/>
        </w:rPr>
        <w:t>department</w:t>
      </w:r>
      <w:r w:rsidR="00993576" w:rsidRPr="00993576">
        <w:rPr>
          <w:rStyle w:val="ad"/>
          <w:color w:val="FFFFFF" w:themeColor="background1"/>
          <w:sz w:val="20"/>
          <w:highlight w:val="black"/>
        </w:rPr>
        <w:t>/deleteDepartment/{</w:t>
      </w:r>
      <w:r w:rsidR="00993576" w:rsidRPr="00993576">
        <w:rPr>
          <w:rStyle w:val="ad"/>
          <w:rFonts w:hint="eastAsia"/>
          <w:color w:val="FFFFFF" w:themeColor="background1"/>
          <w:sz w:val="20"/>
          <w:highlight w:val="black"/>
        </w:rPr>
        <w:t>0</w:t>
      </w:r>
      <w:r w:rsidR="00993576" w:rsidRPr="00993576">
        <w:rPr>
          <w:rStyle w:val="ad"/>
          <w:color w:val="FFFFFF" w:themeColor="background1"/>
          <w:sz w:val="20"/>
          <w:highlight w:val="black"/>
        </w:rPr>
        <w:t>}</w:t>
      </w:r>
      <w:r w:rsidR="00993576" w:rsidRPr="00993576">
        <w:rPr>
          <w:color w:val="FFFFFF" w:themeColor="background1"/>
          <w:highlight w:val="black"/>
          <w:shd w:val="clear" w:color="auto" w:fill="FFFFFF"/>
        </w:rPr>
        <w:fldChar w:fldCharType="end"/>
      </w:r>
      <w:r w:rsidR="00993576" w:rsidRPr="00993576">
        <w:rPr>
          <w:rFonts w:hint="eastAsia"/>
          <w:color w:val="FFFFFF" w:themeColor="background1"/>
          <w:highlight w:val="black"/>
        </w:rPr>
        <w:t>变更为</w:t>
      </w:r>
    </w:p>
    <w:p w14:paraId="23BCCC93" w14:textId="7193E319" w:rsidR="00993576" w:rsidRPr="00993576" w:rsidRDefault="0035043A" w:rsidP="00A03BDF">
      <w:pPr>
        <w:rPr>
          <w:color w:val="FFFFFF" w:themeColor="background1"/>
        </w:rPr>
      </w:pPr>
      <w:hyperlink r:id="rId14" w:history="1">
        <w:r w:rsidR="00993576" w:rsidRPr="00993576">
          <w:rPr>
            <w:rStyle w:val="ad"/>
            <w:color w:val="FFFFFF" w:themeColor="background1"/>
            <w:sz w:val="20"/>
            <w:highlight w:val="black"/>
            <w:shd w:val="clear" w:color="auto" w:fill="FFFFFF"/>
          </w:rPr>
          <w:t>https://bpms.eorionsolution.com/neo-hr-api/v2/</w:t>
        </w:r>
        <w:r w:rsidR="00993576" w:rsidRPr="00993576">
          <w:rPr>
            <w:rStyle w:val="ad"/>
            <w:rFonts w:hint="eastAsia"/>
            <w:color w:val="FFFFFF" w:themeColor="background1"/>
            <w:sz w:val="20"/>
            <w:highlight w:val="black"/>
            <w:shd w:val="clear" w:color="auto" w:fill="FFFFFF"/>
          </w:rPr>
          <w:t>department</w:t>
        </w:r>
        <w:r w:rsidR="00993576" w:rsidRPr="00993576">
          <w:rPr>
            <w:rStyle w:val="ad"/>
            <w:color w:val="FFFFFF" w:themeColor="background1"/>
            <w:sz w:val="20"/>
            <w:highlight w:val="black"/>
          </w:rPr>
          <w:t>/deleteDepartment/{</w:t>
        </w:r>
        <w:r w:rsidR="00993576" w:rsidRPr="00993576">
          <w:rPr>
            <w:rStyle w:val="ad"/>
            <w:rFonts w:hint="eastAsia"/>
            <w:color w:val="FFFFFF" w:themeColor="background1"/>
            <w:sz w:val="20"/>
            <w:highlight w:val="black"/>
          </w:rPr>
          <w:t>0</w:t>
        </w:r>
        <w:r w:rsidR="00993576" w:rsidRPr="00993576">
          <w:rPr>
            <w:rStyle w:val="ad"/>
            <w:color w:val="FFFFFF" w:themeColor="background1"/>
            <w:sz w:val="20"/>
            <w:highlight w:val="black"/>
          </w:rPr>
          <w:t>}</w:t>
        </w:r>
      </w:hyperlink>
    </w:p>
    <w:p w14:paraId="6494E5DE" w14:textId="77777777" w:rsidR="00A03BDF" w:rsidRDefault="00A03BDF" w:rsidP="00A03BD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参数：</w:t>
      </w:r>
    </w:p>
    <w:p w14:paraId="3F435B54" w14:textId="77777777" w:rsidR="00A03BDF" w:rsidRPr="00A03BDF" w:rsidRDefault="00A03BDF" w:rsidP="00A03BDF">
      <w:r w:rsidRPr="00A03BDF">
        <w:rPr>
          <w:rFonts w:hint="eastAsia"/>
        </w:rPr>
        <w:t>{0}</w:t>
      </w:r>
      <w:r w:rsidRPr="00A03BDF">
        <w:rPr>
          <w:rFonts w:hint="eastAsia"/>
        </w:rPr>
        <w:t>：数据库中组织的</w:t>
      </w:r>
      <w:r w:rsidRPr="00A03BDF">
        <w:rPr>
          <w:rFonts w:hint="eastAsia"/>
        </w:rPr>
        <w:t>id</w:t>
      </w:r>
    </w:p>
    <w:p w14:paraId="16136BA7" w14:textId="77777777" w:rsidR="00A03BDF" w:rsidRPr="00A03BDF" w:rsidRDefault="00A03BDF" w:rsidP="00A03BDF">
      <w:pPr>
        <w:rPr>
          <w:shd w:val="clear" w:color="auto" w:fill="FFFFFF"/>
        </w:rPr>
      </w:pPr>
    </w:p>
    <w:p w14:paraId="021599BF" w14:textId="77777777" w:rsidR="001F2DC0" w:rsidRPr="003E3722" w:rsidRDefault="001F2DC0" w:rsidP="001F2DC0"/>
    <w:p w14:paraId="11B7F115" w14:textId="77777777" w:rsidR="00DE1075" w:rsidRDefault="00DE1075" w:rsidP="00DE1075"/>
    <w:p w14:paraId="58A86B0D" w14:textId="77777777" w:rsidR="005C3B42" w:rsidRDefault="005C3B42" w:rsidP="00DE1075"/>
    <w:p w14:paraId="501FB9F2" w14:textId="77777777" w:rsidR="005C3B42" w:rsidRDefault="005C3B42" w:rsidP="00DE1075"/>
    <w:p w14:paraId="6C2D6C27" w14:textId="77777777" w:rsidR="005C3B42" w:rsidRDefault="005C3B42" w:rsidP="00DE1075"/>
    <w:p w14:paraId="259AFBF2" w14:textId="77777777" w:rsidR="005C3B42" w:rsidRDefault="005C3B42" w:rsidP="00DE1075"/>
    <w:p w14:paraId="45C03C6B" w14:textId="77777777" w:rsidR="005C3B42" w:rsidRDefault="005C3B42" w:rsidP="00DE1075"/>
    <w:p w14:paraId="7ADAB5FA" w14:textId="77777777" w:rsidR="005C3B42" w:rsidRDefault="005C3B42" w:rsidP="00DE1075"/>
    <w:p w14:paraId="3384213F" w14:textId="77777777" w:rsidR="005C3B42" w:rsidRDefault="005C3B42" w:rsidP="00DE1075"/>
    <w:p w14:paraId="6EFC373D" w14:textId="77777777" w:rsidR="005C3B42" w:rsidRDefault="005C3B42" w:rsidP="00DE1075"/>
    <w:p w14:paraId="5CE018B1" w14:textId="77777777" w:rsidR="005C3B42" w:rsidRDefault="005C3B42" w:rsidP="00DE1075"/>
    <w:p w14:paraId="2ABA1531" w14:textId="77777777" w:rsidR="005C3B42" w:rsidRDefault="005C3B42" w:rsidP="00DE1075"/>
    <w:p w14:paraId="3FCBB62B" w14:textId="77777777" w:rsidR="005C3B42" w:rsidRDefault="00712177" w:rsidP="004820D9">
      <w:pPr>
        <w:pStyle w:val="2"/>
      </w:pPr>
      <w:bookmarkStart w:id="3" w:name="_Toc532391236"/>
      <w:r>
        <w:rPr>
          <w:rFonts w:hint="eastAsia"/>
        </w:rPr>
        <w:lastRenderedPageBreak/>
        <w:t>三：</w:t>
      </w:r>
      <w:r w:rsidR="004820D9">
        <w:rPr>
          <w:rFonts w:hint="eastAsia"/>
        </w:rPr>
        <w:t>员工</w:t>
      </w:r>
      <w:bookmarkEnd w:id="3"/>
    </w:p>
    <w:p w14:paraId="399D6BC1" w14:textId="17932959" w:rsidR="004820D9" w:rsidRDefault="004820D9" w:rsidP="004820D9"/>
    <w:p w14:paraId="1E8E0D42" w14:textId="09C60747" w:rsidR="00A23D09" w:rsidRDefault="00A23D09" w:rsidP="004820D9">
      <w:pPr>
        <w:rPr>
          <w:color w:val="FFFFFF" w:themeColor="background1"/>
        </w:rPr>
      </w:pPr>
      <w:r w:rsidRPr="00A23D09">
        <w:rPr>
          <w:rFonts w:hint="eastAsia"/>
          <w:color w:val="FFFFFF" w:themeColor="background1"/>
          <w:highlight w:val="black"/>
        </w:rPr>
        <w:t>新增字段后，页面变更为</w:t>
      </w:r>
    </w:p>
    <w:p w14:paraId="0D11EDA9" w14:textId="31381544" w:rsidR="00A23D09" w:rsidRDefault="00286F51" w:rsidP="004820D9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4F94A89F" wp14:editId="4E0FBC8F">
            <wp:extent cx="5732145" cy="3843655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9D60" w14:textId="2458B92F" w:rsidR="00A23D09" w:rsidRDefault="00083A2E" w:rsidP="004820D9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7AC4FC17" wp14:editId="65C202A4">
            <wp:extent cx="5732145" cy="328041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FE3" w14:textId="327C3952" w:rsidR="000A7E69" w:rsidRPr="00A23D09" w:rsidRDefault="000A7E69" w:rsidP="004820D9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62AFBEED" wp14:editId="1DD98AFE">
            <wp:extent cx="5732145" cy="252793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25E" w14:textId="288DA6DA" w:rsidR="004820D9" w:rsidRPr="008A2E9E" w:rsidRDefault="004820D9" w:rsidP="004820D9">
      <w:pPr>
        <w:pStyle w:val="3"/>
        <w:rPr>
          <w:color w:val="FFFFFF" w:themeColor="background1"/>
          <w:highlight w:val="black"/>
        </w:rPr>
      </w:pPr>
      <w:r w:rsidRPr="008A2E9E">
        <w:rPr>
          <w:rFonts w:hint="eastAsia"/>
          <w:color w:val="FFFFFF" w:themeColor="background1"/>
          <w:highlight w:val="black"/>
        </w:rPr>
        <w:t>新增员工（</w:t>
      </w:r>
      <w:r w:rsidRPr="008A2E9E">
        <w:rPr>
          <w:rFonts w:hint="eastAsia"/>
          <w:color w:val="FFFFFF" w:themeColor="background1"/>
          <w:highlight w:val="black"/>
        </w:rPr>
        <w:t>POST</w:t>
      </w:r>
      <w:r w:rsidRPr="008A2E9E">
        <w:rPr>
          <w:rFonts w:hint="eastAsia"/>
          <w:color w:val="FFFFFF" w:themeColor="background1"/>
          <w:highlight w:val="black"/>
        </w:rPr>
        <w:t>）</w:t>
      </w:r>
      <w:r w:rsidR="00286915" w:rsidRPr="008A2E9E">
        <w:rPr>
          <w:rFonts w:hint="eastAsia"/>
          <w:color w:val="FFFFFF" w:themeColor="background1"/>
          <w:highlight w:val="black"/>
        </w:rPr>
        <w:t>URL</w:t>
      </w:r>
      <w:r w:rsidR="00286915" w:rsidRPr="008A2E9E">
        <w:rPr>
          <w:rFonts w:hint="eastAsia"/>
          <w:color w:val="FFFFFF" w:themeColor="background1"/>
          <w:highlight w:val="black"/>
        </w:rPr>
        <w:t>及</w:t>
      </w:r>
      <w:r w:rsidR="00286915" w:rsidRPr="008A2E9E">
        <w:rPr>
          <w:rFonts w:hint="eastAsia"/>
          <w:color w:val="FFFFFF" w:themeColor="background1"/>
          <w:highlight w:val="black"/>
        </w:rPr>
        <w:t>BODY</w:t>
      </w:r>
      <w:r w:rsidR="00286915" w:rsidRPr="008A2E9E">
        <w:rPr>
          <w:rFonts w:hint="eastAsia"/>
          <w:color w:val="FFFFFF" w:themeColor="background1"/>
          <w:highlight w:val="black"/>
        </w:rPr>
        <w:t>变更</w:t>
      </w:r>
    </w:p>
    <w:p w14:paraId="51115ED4" w14:textId="77777777" w:rsidR="00286915" w:rsidRPr="008A2E9E" w:rsidRDefault="004820D9" w:rsidP="004820D9">
      <w:pPr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</w:pPr>
      <w:r w:rsidRPr="008A2E9E">
        <w:rPr>
          <w:rFonts w:hint="eastAsia"/>
          <w:color w:val="FFFFFF" w:themeColor="background1"/>
          <w:highlight w:val="black"/>
        </w:rPr>
        <w:t>URL</w:t>
      </w:r>
      <w:r w:rsidRPr="008A2E9E">
        <w:rPr>
          <w:rFonts w:hint="eastAsia"/>
          <w:color w:val="FFFFFF" w:themeColor="background1"/>
          <w:highlight w:val="black"/>
        </w:rPr>
        <w:t>：</w:t>
      </w:r>
      <w:r w:rsidR="00286915" w:rsidRPr="008A2E9E"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  <w:fldChar w:fldCharType="begin"/>
      </w:r>
      <w:r w:rsidR="00286915" w:rsidRPr="008A2E9E"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  <w:instrText xml:space="preserve"> HYPERLINK "https://bpms.eorionsolution.com/neo-hr-api/v1/employee" </w:instrText>
      </w:r>
      <w:r w:rsidR="00286915" w:rsidRPr="008A2E9E"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  <w:fldChar w:fldCharType="separate"/>
      </w:r>
      <w:r w:rsidR="00286915" w:rsidRPr="008A2E9E">
        <w:rPr>
          <w:rStyle w:val="ad"/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  <w:t>https://bpms.eorionsolution.com/neo-hr-api/v1/employee</w:t>
      </w:r>
      <w:r w:rsidR="00286915" w:rsidRPr="008A2E9E"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  <w:fldChar w:fldCharType="end"/>
      </w:r>
      <w:r w:rsidR="00286915" w:rsidRPr="008A2E9E">
        <w:rPr>
          <w:rFonts w:ascii="Helvetica" w:hAnsi="Helvetica" w:cs="Helvetica" w:hint="eastAsia"/>
          <w:color w:val="FFFFFF" w:themeColor="background1"/>
          <w:sz w:val="18"/>
          <w:szCs w:val="18"/>
          <w:highlight w:val="black"/>
          <w:shd w:val="clear" w:color="auto" w:fill="FFFFFF"/>
        </w:rPr>
        <w:t>变更为</w:t>
      </w:r>
    </w:p>
    <w:p w14:paraId="1BE951D9" w14:textId="22D95E27" w:rsidR="00286915" w:rsidRPr="008A2E9E" w:rsidRDefault="0035043A" w:rsidP="004820D9">
      <w:pPr>
        <w:rPr>
          <w:rFonts w:ascii="Helvetica" w:hAnsi="Helvetica" w:cs="Helvetica"/>
          <w:color w:val="FFFFFF" w:themeColor="background1"/>
          <w:sz w:val="18"/>
          <w:szCs w:val="18"/>
          <w:highlight w:val="black"/>
          <w:shd w:val="clear" w:color="auto" w:fill="FFFFFF"/>
        </w:rPr>
      </w:pPr>
      <w:hyperlink r:id="rId18" w:history="1">
        <w:r w:rsidR="008A2E9E" w:rsidRPr="008A2E9E">
          <w:rPr>
            <w:rStyle w:val="ad"/>
            <w:rFonts w:ascii="Helvetica" w:hAnsi="Helvetica" w:cs="Helvetica"/>
            <w:color w:val="FFFFFF" w:themeColor="background1"/>
            <w:sz w:val="18"/>
            <w:szCs w:val="18"/>
            <w:highlight w:val="black"/>
            <w:shd w:val="clear" w:color="auto" w:fill="FFFFFF"/>
          </w:rPr>
          <w:t>https://bpms.eorionsolution.com/neo-hr-api/v2/employee</w:t>
        </w:r>
      </w:hyperlink>
    </w:p>
    <w:p w14:paraId="6E469F91" w14:textId="3CFED408" w:rsidR="004820D9" w:rsidRDefault="004820D9" w:rsidP="004820D9">
      <w:r>
        <w:rPr>
          <w:rFonts w:hint="eastAsia"/>
        </w:rPr>
        <w:t>BODY</w:t>
      </w:r>
      <w:r>
        <w:rPr>
          <w:rFonts w:hint="eastAsia"/>
        </w:rPr>
        <w:t>：</w:t>
      </w:r>
      <w:r w:rsidR="00286F51">
        <w:rPr>
          <w:rFonts w:hint="eastAsia"/>
        </w:rPr>
        <w:t>变更为</w:t>
      </w:r>
    </w:p>
    <w:p w14:paraId="471C5147" w14:textId="0C96F252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bookmarkStart w:id="4" w:name="OLE_LINK3"/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25D9F5B7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员工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id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（域账号）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28E4665" w14:textId="651825D7" w:rsidR="00286F51" w:rsidRPr="00C80897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ncCode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人员档案编号，员工工号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AAEA140" w14:textId="7208493A" w:rsidR="00286F51" w:rsidRDefault="00286F51" w:rsidP="00286F51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identityCard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身份证件号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2EE1A67" w14:textId="1B0E5E85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identityCardFrom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身份证件有效期从（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Fonts w:ascii="Consolas" w:hAnsi="Consolas" w:hint="eastAsia"/>
          <w:color w:val="333333"/>
          <w:sz w:val="18"/>
          <w:szCs w:val="18"/>
        </w:rPr>
        <w:t>，无写</w:t>
      </w:r>
      <w:r>
        <w:rPr>
          <w:rFonts w:ascii="Consolas" w:hAnsi="Consolas" w:hint="eastAsia"/>
          <w:color w:val="333333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ll"/>
          <w:rFonts w:ascii="Consolas" w:hAnsi="Consolas"/>
          <w:color w:val="0000FF"/>
          <w:sz w:val="20"/>
          <w:szCs w:val="20"/>
        </w:rPr>
        <w:t xml:space="preserve"> </w:t>
      </w:r>
    </w:p>
    <w:p w14:paraId="4377A8D3" w14:textId="2BE4180B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identityCardTo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身份证件有效期至（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Fonts w:ascii="Consolas" w:hAnsi="Consolas" w:hint="eastAsia"/>
          <w:color w:val="333333"/>
          <w:sz w:val="18"/>
          <w:szCs w:val="18"/>
        </w:rPr>
        <w:t>，无写</w:t>
      </w:r>
      <w:r>
        <w:rPr>
          <w:rFonts w:ascii="Consolas" w:hAnsi="Consolas" w:hint="eastAsia"/>
          <w:color w:val="333333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ll"/>
          <w:rFonts w:ascii="Consolas" w:hAnsi="Consolas"/>
          <w:color w:val="0000FF"/>
          <w:sz w:val="20"/>
          <w:szCs w:val="20"/>
        </w:rPr>
        <w:t xml:space="preserve"> </w:t>
      </w:r>
    </w:p>
    <w:p w14:paraId="43841638" w14:textId="15DAF4AE" w:rsidR="00286F51" w:rsidRDefault="00C80897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333333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"name"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员工姓名，之前是姓</w:t>
      </w:r>
      <w:proofErr w:type="gramStart"/>
      <w:r>
        <w:rPr>
          <w:rStyle w:val="string"/>
          <w:rFonts w:ascii="Consolas" w:hAnsi="Consolas" w:hint="eastAsia"/>
          <w:color w:val="007777"/>
          <w:sz w:val="20"/>
          <w:szCs w:val="20"/>
        </w:rPr>
        <w:t>和名拼起来</w:t>
      </w:r>
      <w:proofErr w:type="gramEnd"/>
      <w:r>
        <w:rPr>
          <w:rStyle w:val="string"/>
          <w:rFonts w:ascii="Consolas" w:hAnsi="Consolas" w:hint="eastAsia"/>
          <w:color w:val="007777"/>
          <w:sz w:val="20"/>
          <w:szCs w:val="20"/>
        </w:rPr>
        <w:t>，现在直接和页面上的姓名绑定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 w:rsidR="00286F51">
        <w:rPr>
          <w:rFonts w:ascii="Consolas" w:hAnsi="Consolas"/>
          <w:color w:val="333333"/>
          <w:sz w:val="20"/>
          <w:szCs w:val="20"/>
        </w:rPr>
        <w:t xml:space="preserve">    </w:t>
      </w:r>
    </w:p>
    <w:p w14:paraId="3D554BC5" w14:textId="42AA3EDE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"sex"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性别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（男，女）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C488DDA" w14:textId="7728724F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maritalStatus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婚姻状况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（已婚，未婚，离异）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6768A08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"nationality"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国籍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C9A4AB2" w14:textId="65DE2018" w:rsidR="00286F51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Style w:val="number"/>
          <w:rFonts w:ascii="Consolas" w:hAnsi="Consolas"/>
          <w:color w:val="AA00AA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"birth"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 w:rsidR="00C80897">
        <w:rPr>
          <w:rFonts w:ascii="Consolas" w:hAnsi="Consolas" w:hint="eastAsia"/>
          <w:color w:val="333333"/>
          <w:sz w:val="20"/>
          <w:szCs w:val="20"/>
        </w:rPr>
        <w:t>出生日期（</w:t>
      </w:r>
      <w:r w:rsidR="00C80897">
        <w:rPr>
          <w:rFonts w:ascii="Consolas" w:hAnsi="Consolas" w:hint="eastAsia"/>
          <w:color w:val="333333"/>
          <w:sz w:val="20"/>
          <w:szCs w:val="20"/>
        </w:rPr>
        <w:t>Long</w:t>
      </w:r>
      <w:r w:rsidR="00C80897"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 w:rsidR="00C80897"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mber"/>
          <w:rFonts w:ascii="Consolas" w:hAnsi="Consolas"/>
          <w:color w:val="AA00AA"/>
          <w:sz w:val="20"/>
          <w:szCs w:val="20"/>
        </w:rPr>
        <w:t xml:space="preserve"> </w:t>
      </w:r>
    </w:p>
    <w:p w14:paraId="15822AD6" w14:textId="77777777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birthCondition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生育情况（未育，已育）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3DB21FB8" w14:textId="77777777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politicsStatus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政治面貌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CD5EC7B" w14:textId="01822A5B" w:rsidR="00C80897" w:rsidRDefault="00C80897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Style w:val="comma"/>
          <w:rFonts w:ascii="Consolas" w:hAnsi="Consolas"/>
          <w:b/>
          <w:bCs/>
          <w:color w:val="000000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censusRegister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户籍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778C7564" w14:textId="77777777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"diploma"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最高学历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69DB9B9" w14:textId="3BEABD42" w:rsidR="00C80897" w:rsidRDefault="00C80897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333333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"degree"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最高学位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B60C8F6" w14:textId="6CA87BAE" w:rsidR="00C80897" w:rsidRDefault="00C80897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333333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"major"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专业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716436B6" w14:textId="2C93C886" w:rsidR="00C80897" w:rsidRPr="00C80897" w:rsidRDefault="00C80897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b/>
          <w:bCs/>
          <w:color w:val="000000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studyAbroad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是否有留学背景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（有，无）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663056D1" w14:textId="7F6E85F9" w:rsidR="00286F51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homeAddress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家庭住址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9622C57" w14:textId="77777777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securityPayment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社保缴纳地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37B96A1" w14:textId="6215C6B1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placeOfLegalDocuments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法律文书送达地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77F8D0E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mobilePhone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手机号码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21FD6035" w14:textId="2EEE7AE2" w:rsidR="00C80897" w:rsidRPr="00C80897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"mail"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工作邮箱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F53C284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"roles"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[</w:t>
      </w:r>
    </w:p>
    <w:p w14:paraId="1B59E865" w14:textId="60DD901C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C80897">
        <w:rPr>
          <w:rStyle w:val="string"/>
          <w:rFonts w:ascii="Consolas" w:hAnsi="Consolas" w:hint="eastAsia"/>
          <w:color w:val="007777"/>
          <w:sz w:val="18"/>
          <w:szCs w:val="18"/>
        </w:rPr>
        <w:t>职位，后台支持多个职位，这里如果有一个的话，</w:t>
      </w:r>
      <w:r w:rsidR="00C80897">
        <w:rPr>
          <w:rStyle w:val="string"/>
          <w:rFonts w:ascii="Consolas" w:hAnsi="Consolas" w:hint="eastAsia"/>
          <w:color w:val="007777"/>
          <w:sz w:val="18"/>
          <w:szCs w:val="18"/>
        </w:rPr>
        <w:t>array</w:t>
      </w:r>
      <w:r w:rsidR="00C80897">
        <w:rPr>
          <w:rStyle w:val="string"/>
          <w:rFonts w:ascii="Consolas" w:hAnsi="Consolas" w:hint="eastAsia"/>
          <w:color w:val="007777"/>
          <w:sz w:val="18"/>
          <w:szCs w:val="18"/>
        </w:rPr>
        <w:t>里面放一个就可以了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</w:p>
    <w:p w14:paraId="63352522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]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</w:p>
    <w:p w14:paraId="08DE7D45" w14:textId="2DFCD721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workType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工作类别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（全职，兼职，实习）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A787377" w14:textId="347553CF" w:rsidR="00286F51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hireStatus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雇佣状态（</w:t>
      </w:r>
      <w:r>
        <w:rPr>
          <w:rStyle w:val="string"/>
          <w:rFonts w:ascii="Consolas" w:hAnsi="Consolas"/>
          <w:color w:val="007777"/>
          <w:sz w:val="20"/>
          <w:szCs w:val="20"/>
        </w:rPr>
        <w:t>在职</w:t>
      </w:r>
      <w:r w:rsidR="00C80897">
        <w:rPr>
          <w:rStyle w:val="string"/>
          <w:rFonts w:ascii="Consolas" w:hAnsi="Consolas" w:hint="eastAsia"/>
          <w:color w:val="007777"/>
          <w:sz w:val="20"/>
          <w:szCs w:val="20"/>
        </w:rPr>
        <w:t>，离职）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380A847A" w14:textId="40F1179E" w:rsidR="00C80897" w:rsidRPr="00317707" w:rsidRDefault="00C80897" w:rsidP="00317707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entryGroupTime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进入集团日期（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59F28D4C" w14:textId="45EC966D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hireFrom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 w:rsidR="00C80897">
        <w:rPr>
          <w:rFonts w:ascii="Consolas" w:hAnsi="Consolas" w:hint="eastAsia"/>
          <w:color w:val="333333"/>
          <w:sz w:val="20"/>
          <w:szCs w:val="20"/>
        </w:rPr>
        <w:t>合同开始日期（</w:t>
      </w:r>
      <w:r w:rsidR="00C80897">
        <w:rPr>
          <w:rFonts w:ascii="Consolas" w:hAnsi="Consolas" w:hint="eastAsia"/>
          <w:color w:val="333333"/>
          <w:sz w:val="20"/>
          <w:szCs w:val="20"/>
        </w:rPr>
        <w:t>Long</w:t>
      </w:r>
      <w:r w:rsidR="00C80897"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 w:rsidR="00C80897"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mber"/>
          <w:rFonts w:ascii="Consolas" w:hAnsi="Consolas"/>
          <w:color w:val="AA00AA"/>
          <w:sz w:val="20"/>
          <w:szCs w:val="20"/>
        </w:rPr>
        <w:t xml:space="preserve"> </w:t>
      </w:r>
    </w:p>
    <w:p w14:paraId="472FA033" w14:textId="4A5078CF" w:rsidR="00C80897" w:rsidRDefault="00286F51" w:rsidP="00C80897">
      <w:pPr>
        <w:pStyle w:val="HTML"/>
        <w:shd w:val="clear" w:color="auto" w:fill="F5F5F5"/>
        <w:wordWrap w:val="0"/>
        <w:spacing w:line="270" w:lineRule="atLeast"/>
        <w:ind w:firstLine="435"/>
        <w:rPr>
          <w:rStyle w:val="comma"/>
          <w:rFonts w:ascii="Consolas" w:hAnsi="Consolas"/>
          <w:b/>
          <w:bCs/>
          <w:color w:val="000000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hireTo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 w:rsidR="00C80897">
        <w:rPr>
          <w:rFonts w:ascii="Consolas" w:hAnsi="Consolas" w:hint="eastAsia"/>
          <w:color w:val="333333"/>
          <w:sz w:val="20"/>
          <w:szCs w:val="20"/>
        </w:rPr>
        <w:t>合同结束日期（</w:t>
      </w:r>
      <w:r w:rsidR="00C80897">
        <w:rPr>
          <w:rFonts w:ascii="Consolas" w:hAnsi="Consolas" w:hint="eastAsia"/>
          <w:color w:val="333333"/>
          <w:sz w:val="20"/>
          <w:szCs w:val="20"/>
        </w:rPr>
        <w:t>Long</w:t>
      </w:r>
      <w:r w:rsidR="00C80897"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 w:rsidR="00C80897"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 w:rsidR="00C80897"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460CB5BF" w14:textId="17E61C01" w:rsidR="00C80897" w:rsidRDefault="00C80897" w:rsidP="00C80897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entryTime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入职日期（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ll"/>
          <w:rFonts w:ascii="Consolas" w:hAnsi="Consolas"/>
          <w:color w:val="0000FF"/>
          <w:sz w:val="20"/>
          <w:szCs w:val="20"/>
        </w:rPr>
        <w:t xml:space="preserve"> </w:t>
      </w:r>
    </w:p>
    <w:p w14:paraId="0C377192" w14:textId="020EE621" w:rsidR="00C80897" w:rsidRPr="00225909" w:rsidRDefault="00C80897" w:rsidP="00C80897">
      <w:pPr>
        <w:pStyle w:val="HTML"/>
        <w:shd w:val="clear" w:color="auto" w:fill="F5F5F5"/>
        <w:wordWrap w:val="0"/>
        <w:spacing w:line="270" w:lineRule="atLeast"/>
        <w:rPr>
          <w:rStyle w:val="comma"/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dimissionTime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离职日期（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Fonts w:ascii="Consolas" w:hAnsi="Consolas" w:hint="eastAsia"/>
          <w:color w:val="333333"/>
          <w:sz w:val="18"/>
          <w:szCs w:val="18"/>
        </w:rPr>
        <w:t>无写</w:t>
      </w:r>
      <w:r>
        <w:rPr>
          <w:rFonts w:ascii="Consolas" w:hAnsi="Consolas" w:hint="eastAsia"/>
          <w:color w:val="333333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ll"/>
          <w:rFonts w:ascii="Consolas" w:hAnsi="Consolas"/>
          <w:color w:val="0000FF"/>
          <w:sz w:val="20"/>
          <w:szCs w:val="20"/>
        </w:rPr>
        <w:t xml:space="preserve"> </w:t>
      </w:r>
    </w:p>
    <w:p w14:paraId="23E661FD" w14:textId="77777777" w:rsidR="00225909" w:rsidRDefault="00286F51" w:rsidP="00225909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expenseType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225909">
        <w:rPr>
          <w:rStyle w:val="string"/>
          <w:rFonts w:ascii="Consolas" w:hAnsi="Consolas" w:hint="eastAsia"/>
          <w:color w:val="007777"/>
          <w:sz w:val="20"/>
          <w:szCs w:val="20"/>
        </w:rPr>
        <w:t>报销级别，职级（</w:t>
      </w:r>
      <w:r w:rsidR="00225909">
        <w:rPr>
          <w:rStyle w:val="string"/>
          <w:rFonts w:ascii="Consolas" w:hAnsi="Consolas" w:hint="eastAsia"/>
          <w:color w:val="007777"/>
          <w:sz w:val="20"/>
          <w:szCs w:val="20"/>
        </w:rPr>
        <w:t>A,</w:t>
      </w:r>
      <w:r w:rsidR="00225909">
        <w:rPr>
          <w:rStyle w:val="string"/>
          <w:rFonts w:ascii="Consolas" w:hAnsi="Consolas"/>
          <w:color w:val="007777"/>
          <w:sz w:val="20"/>
          <w:szCs w:val="20"/>
        </w:rPr>
        <w:t>B,C,D,E</w:t>
      </w:r>
      <w:r w:rsidR="00225909">
        <w:rPr>
          <w:rStyle w:val="string"/>
          <w:rFonts w:ascii="Consolas" w:hAnsi="Consolas" w:hint="eastAsia"/>
          <w:color w:val="007777"/>
          <w:sz w:val="20"/>
          <w:szCs w:val="20"/>
        </w:rPr>
        <w:t>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2EEEC17B" w14:textId="35CD669D" w:rsidR="00225909" w:rsidRPr="00225909" w:rsidRDefault="00225909" w:rsidP="00225909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wagesCard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工资卡号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3BA6831A" w14:textId="77777777" w:rsidR="00225909" w:rsidRDefault="00225909" w:rsidP="00225909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bankProvince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银行所在省（市）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7D06CBE0" w14:textId="6AA82678" w:rsidR="00225909" w:rsidRDefault="00225909" w:rsidP="00225909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bankCity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银行所在市（区）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B76B3AC" w14:textId="7D274664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openingBank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开户银行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3D77173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accountName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银行账户名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B2829CF" w14:textId="34677B30" w:rsidR="00286F51" w:rsidRDefault="00286F51" w:rsidP="00225909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accountNo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银行账号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6B8EC00" w14:textId="2C4BF0DF" w:rsidR="00225909" w:rsidRDefault="00225909" w:rsidP="00225909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所属实体</w:t>
      </w:r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，原先是</w:t>
      </w:r>
      <w:proofErr w:type="spellStart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belongToDepartment</w:t>
      </w:r>
      <w:proofErr w:type="spellEnd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，现在已经改成</w:t>
      </w:r>
      <w:proofErr w:type="spellStart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corpSn</w:t>
      </w:r>
      <w:proofErr w:type="spellEnd"/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396C5A59" w14:textId="4ADD9EA3" w:rsidR="00225909" w:rsidRDefault="00225909" w:rsidP="00B315C6">
      <w:pPr>
        <w:pStyle w:val="HTML"/>
        <w:shd w:val="clear" w:color="auto" w:fill="F5F5F5"/>
        <w:wordWrap w:val="0"/>
        <w:spacing w:line="270" w:lineRule="atLeast"/>
        <w:ind w:firstLine="435"/>
        <w:rPr>
          <w:rStyle w:val="string"/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depSn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所属部门</w:t>
      </w:r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，原先是</w:t>
      </w:r>
      <w:proofErr w:type="spellStart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belongToDepartment</w:t>
      </w:r>
      <w:proofErr w:type="spellEnd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，现在已经改成</w:t>
      </w:r>
      <w:proofErr w:type="spellStart"/>
      <w:r w:rsidR="00DD6A8E">
        <w:rPr>
          <w:rStyle w:val="string"/>
          <w:rFonts w:ascii="Consolas" w:hAnsi="Consolas" w:hint="eastAsia"/>
          <w:color w:val="007777"/>
          <w:sz w:val="20"/>
          <w:szCs w:val="20"/>
        </w:rPr>
        <w:t>depSn</w:t>
      </w:r>
      <w:proofErr w:type="spellEnd"/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331BAAF5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"managers"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 xml:space="preserve">[   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后台支持多个领导，但是此处只需要一个就可以了</w:t>
      </w:r>
    </w:p>
    <w:p w14:paraId="477A4761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9112DEE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"manager"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31BC732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汇报给（经理的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 w:hint="eastAsia"/>
          <w:color w:val="007777"/>
          <w:sz w:val="18"/>
          <w:szCs w:val="18"/>
        </w:rPr>
        <w:t>）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3BB5AACC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43662196" w14:textId="77777777" w:rsidR="00B315C6" w:rsidRDefault="00B315C6" w:rsidP="00B315C6">
      <w:pPr>
        <w:pStyle w:val="HTML"/>
        <w:shd w:val="clear" w:color="auto" w:fill="F5F5F5"/>
        <w:tabs>
          <w:tab w:val="clear" w:pos="3664"/>
          <w:tab w:val="left" w:pos="3300"/>
        </w:tabs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"roles"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[]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ab/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汇报的关系，客户没有要求，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array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空着就可以了</w:t>
      </w:r>
    </w:p>
    <w:p w14:paraId="40234A4A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24E5C7B6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ind w:firstLine="405"/>
        <w:rPr>
          <w:rStyle w:val="arraybrace"/>
          <w:rFonts w:ascii="Consolas" w:hAnsi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,</w:t>
      </w:r>
    </w:p>
    <w:p w14:paraId="28F3FF80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fnDeleagatees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 xml:space="preserve">[ 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报销委托人，俗称小秘，后台支持多条，但此处一条就够了</w:t>
      </w:r>
    </w:p>
    <w:p w14:paraId="339D922A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3EFD25BB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报销委托人的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</w:p>
    <w:p w14:paraId="109D53EC" w14:textId="77777777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3841AED9" w14:textId="662C924F" w:rsidR="00B315C6" w:rsidRPr="004F4F1A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,</w:t>
      </w:r>
    </w:p>
    <w:p w14:paraId="58EA4991" w14:textId="5D8C307A" w:rsidR="00B315C6" w:rsidRPr="004F4F1A" w:rsidRDefault="00286F51" w:rsidP="004F4F1A">
      <w:pPr>
        <w:pStyle w:val="HTML"/>
        <w:shd w:val="clear" w:color="auto" w:fill="F5F5F5"/>
        <w:wordWrap w:val="0"/>
        <w:spacing w:line="270" w:lineRule="atLeast"/>
        <w:ind w:firstLine="435"/>
        <w:rPr>
          <w:rFonts w:ascii="Consolas" w:hAnsi="Consolas"/>
          <w:color w:val="007777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workAddress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工作地</w:t>
      </w:r>
      <w:r w:rsidR="00B315C6">
        <w:rPr>
          <w:rStyle w:val="string"/>
          <w:rFonts w:ascii="Consolas" w:hAnsi="Consolas" w:hint="eastAsia"/>
          <w:color w:val="007777"/>
          <w:sz w:val="20"/>
          <w:szCs w:val="20"/>
        </w:rPr>
        <w:t>点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2116E71E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chargeToCostCenter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[</w:t>
      </w:r>
    </w:p>
    <w:p w14:paraId="06AD204D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3ABCD881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79CA9EFB" w14:textId="7545D0DA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"code"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B315C6">
        <w:rPr>
          <w:rStyle w:val="string"/>
          <w:rFonts w:ascii="Consolas" w:hAnsi="Consolas" w:hint="eastAsia"/>
          <w:color w:val="007777"/>
          <w:sz w:val="18"/>
          <w:szCs w:val="18"/>
        </w:rPr>
        <w:t>所属成本中心的</w:t>
      </w:r>
      <w:r w:rsidR="00B315C6">
        <w:rPr>
          <w:rStyle w:val="string"/>
          <w:rFonts w:ascii="Consolas" w:hAnsi="Consolas" w:hint="eastAsia"/>
          <w:color w:val="007777"/>
          <w:sz w:val="18"/>
          <w:szCs w:val="18"/>
        </w:rPr>
        <w:t>code</w:t>
      </w:r>
      <w:r w:rsidR="00B315C6"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</w:p>
    <w:p w14:paraId="6D420661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</w:p>
    <w:p w14:paraId="18FBB98B" w14:textId="7F2BBF23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Style w:val="number"/>
          <w:rFonts w:ascii="Consolas" w:hAnsi="Consolas"/>
          <w:color w:val="AA00AA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"rate"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 w:rsidR="00B315C6">
        <w:rPr>
          <w:rFonts w:ascii="Consolas" w:hAnsi="Consolas" w:hint="eastAsia"/>
          <w:color w:val="333333"/>
          <w:sz w:val="18"/>
          <w:szCs w:val="18"/>
        </w:rPr>
        <w:t>占比</w:t>
      </w:r>
      <w:r w:rsidR="00B315C6">
        <w:rPr>
          <w:rFonts w:ascii="Consolas" w:hAnsi="Consolas" w:hint="eastAsia"/>
          <w:color w:val="333333"/>
          <w:sz w:val="18"/>
          <w:szCs w:val="18"/>
        </w:rPr>
        <w:t xml:space="preserve"> decimal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mber"/>
          <w:rFonts w:ascii="Consolas" w:hAnsi="Consolas"/>
          <w:color w:val="AA00AA"/>
          <w:sz w:val="20"/>
          <w:szCs w:val="20"/>
        </w:rPr>
        <w:t xml:space="preserve"> </w:t>
      </w:r>
    </w:p>
    <w:p w14:paraId="4BBF8D5C" w14:textId="22993B25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projectCode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项目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code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E9EE362" w14:textId="6888EE1D" w:rsidR="00B315C6" w:rsidRDefault="00B315C6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项目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name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C509DB9" w14:textId="77BF31E7" w:rsidR="00B315C6" w:rsidRDefault="00B315C6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"function"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职能</w:t>
      </w:r>
      <w:r w:rsidR="00317707">
        <w:rPr>
          <w:rStyle w:val="string"/>
          <w:rFonts w:ascii="Consolas" w:hAnsi="Consolas" w:hint="eastAsia"/>
          <w:color w:val="007777"/>
          <w:sz w:val="20"/>
          <w:szCs w:val="20"/>
        </w:rPr>
        <w:t>，下拉单选，选项有（</w:t>
      </w:r>
      <w:r w:rsidR="00904D8B">
        <w:rPr>
          <w:rStyle w:val="string"/>
          <w:rFonts w:ascii="Consolas" w:hAnsi="Consolas" w:hint="eastAsia"/>
          <w:color w:val="007777"/>
          <w:sz w:val="20"/>
          <w:szCs w:val="20"/>
        </w:rPr>
        <w:t>如职能图所示</w:t>
      </w:r>
      <w:r w:rsidR="00317707">
        <w:rPr>
          <w:rStyle w:val="string"/>
          <w:rFonts w:ascii="Consolas" w:hAnsi="Consolas" w:hint="eastAsia"/>
          <w:color w:val="007777"/>
          <w:sz w:val="20"/>
          <w:szCs w:val="20"/>
        </w:rPr>
        <w:t>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F500DA"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0C09B82E" w14:textId="410B4BC3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"from"</w:t>
      </w:r>
      <w:r>
        <w:rPr>
          <w:rFonts w:ascii="Consolas" w:hAnsi="Consolas"/>
          <w:color w:val="333333"/>
          <w:sz w:val="20"/>
          <w:szCs w:val="20"/>
        </w:rPr>
        <w:t>:</w:t>
      </w:r>
      <w:r w:rsidR="00317707">
        <w:rPr>
          <w:rFonts w:ascii="Consolas" w:hAnsi="Consolas"/>
          <w:color w:val="333333"/>
          <w:sz w:val="20"/>
          <w:szCs w:val="20"/>
        </w:rPr>
        <w:t xml:space="preserve"> </w:t>
      </w:r>
      <w:r w:rsidR="00317707">
        <w:rPr>
          <w:rFonts w:ascii="Consolas" w:hAnsi="Consolas" w:hint="eastAsia"/>
          <w:color w:val="333333"/>
          <w:sz w:val="20"/>
          <w:szCs w:val="20"/>
        </w:rPr>
        <w:t>开始日期（</w:t>
      </w:r>
      <w:r w:rsidR="00317707">
        <w:rPr>
          <w:rFonts w:ascii="Consolas" w:hAnsi="Consolas" w:hint="eastAsia"/>
          <w:color w:val="333333"/>
          <w:sz w:val="20"/>
          <w:szCs w:val="20"/>
        </w:rPr>
        <w:t>Long</w:t>
      </w:r>
      <w:r w:rsidR="00317707"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 w:rsidR="00317707"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mber"/>
          <w:rFonts w:ascii="Consolas" w:hAnsi="Consolas"/>
          <w:color w:val="AA00AA"/>
          <w:sz w:val="20"/>
          <w:szCs w:val="20"/>
        </w:rPr>
        <w:t xml:space="preserve"> </w:t>
      </w:r>
    </w:p>
    <w:p w14:paraId="6BEB7667" w14:textId="1588E254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"to"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 w:rsidR="00317707">
        <w:rPr>
          <w:rFonts w:ascii="Consolas" w:hAnsi="Consolas" w:hint="eastAsia"/>
          <w:color w:val="333333"/>
          <w:sz w:val="20"/>
          <w:szCs w:val="20"/>
        </w:rPr>
        <w:t>结束日期（</w:t>
      </w:r>
      <w:r w:rsidR="00317707">
        <w:rPr>
          <w:rFonts w:ascii="Consolas" w:hAnsi="Consolas" w:hint="eastAsia"/>
          <w:color w:val="333333"/>
          <w:sz w:val="20"/>
          <w:szCs w:val="20"/>
        </w:rPr>
        <w:t>Long</w:t>
      </w:r>
      <w:r w:rsidR="00317707"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 w:rsidR="00317707"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</w:p>
    <w:p w14:paraId="5E488BF4" w14:textId="77777777" w:rsidR="00F500DA" w:rsidRDefault="00286F51" w:rsidP="00F500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  <w:r w:rsidR="00F500DA"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，。。。。。。。。。。。多个</w:t>
      </w:r>
    </w:p>
    <w:p w14:paraId="281A7368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</w:p>
    <w:p w14:paraId="62B95662" w14:textId="41F2886C" w:rsidR="00286F51" w:rsidRDefault="00286F51" w:rsidP="00B315C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]</w:t>
      </w:r>
    </w:p>
    <w:p w14:paraId="7B33E569" w14:textId="77777777" w:rsidR="00286F51" w:rsidRDefault="00286F51" w:rsidP="00286F5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</w:p>
    <w:p w14:paraId="03C7FE30" w14:textId="77777777" w:rsidR="00286F51" w:rsidRDefault="00286F51" w:rsidP="009612FB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bookmarkEnd w:id="4"/>
    <w:p w14:paraId="42047390" w14:textId="5DE50397" w:rsidR="00061697" w:rsidRDefault="008B7805" w:rsidP="004820D9">
      <w:r>
        <w:rPr>
          <w:rFonts w:hint="eastAsia"/>
        </w:rPr>
        <w:t>如果页面上“汇报给”</w:t>
      </w:r>
      <w:r w:rsidR="00286F51">
        <w:rPr>
          <w:rFonts w:hint="eastAsia"/>
        </w:rPr>
        <w:t>，</w:t>
      </w:r>
      <w:r w:rsidR="00286F51">
        <w:rPr>
          <w:rFonts w:hint="eastAsia"/>
        </w:rPr>
        <w:t xml:space="preserve"> </w:t>
      </w:r>
      <w:r w:rsidR="00E065F0">
        <w:rPr>
          <w:rFonts w:hint="eastAsia"/>
        </w:rPr>
        <w:t>“报销委托人”</w:t>
      </w:r>
      <w:r>
        <w:rPr>
          <w:rFonts w:hint="eastAsia"/>
        </w:rPr>
        <w:t>没有填写，那么就将</w:t>
      </w:r>
      <w:r w:rsidR="00061697"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"managers"</w:t>
      </w:r>
      <w:r w:rsidR="00286F51"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，</w:t>
      </w:r>
      <w:proofErr w:type="spellStart"/>
      <w:r w:rsidR="00E065F0"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fnDeleagatees</w:t>
      </w:r>
      <w:proofErr w:type="spellEnd"/>
      <w:r w:rsidR="00061697">
        <w:rPr>
          <w:rFonts w:hint="eastAsia"/>
        </w:rPr>
        <w:t>字段删掉</w:t>
      </w:r>
    </w:p>
    <w:p w14:paraId="35C79418" w14:textId="5DFB3655" w:rsidR="008664C3" w:rsidRDefault="008664C3" w:rsidP="004820D9">
      <w:r>
        <w:rPr>
          <w:noProof/>
        </w:rPr>
        <w:lastRenderedPageBreak/>
        <w:drawing>
          <wp:inline distT="0" distB="0" distL="0" distR="0" wp14:anchorId="63FD2ED8" wp14:editId="02FB0192">
            <wp:extent cx="1457325" cy="2981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3446" w14:textId="4C2E6CA0" w:rsidR="008664C3" w:rsidRDefault="008664C3" w:rsidP="004820D9">
      <w:r>
        <w:rPr>
          <w:rFonts w:hint="eastAsia"/>
        </w:rPr>
        <w:t>职能图</w:t>
      </w:r>
    </w:p>
    <w:p w14:paraId="478D0548" w14:textId="7B8F7B71" w:rsidR="00061697" w:rsidRPr="0022493B" w:rsidRDefault="00061697" w:rsidP="00061697">
      <w:pPr>
        <w:pStyle w:val="3"/>
        <w:rPr>
          <w:color w:val="FFFFFF" w:themeColor="background1"/>
          <w:shd w:val="pct15" w:color="auto" w:fill="FFFFFF"/>
        </w:rPr>
      </w:pPr>
      <w:r w:rsidRPr="0022493B">
        <w:rPr>
          <w:rFonts w:hint="eastAsia"/>
          <w:color w:val="FFFFFF" w:themeColor="background1"/>
          <w:highlight w:val="black"/>
          <w:shd w:val="pct15" w:color="auto" w:fill="FFFFFF"/>
        </w:rPr>
        <w:t>所属</w:t>
      </w:r>
      <w:r w:rsidR="00DF27DA" w:rsidRPr="0022493B">
        <w:rPr>
          <w:rFonts w:hint="eastAsia"/>
          <w:color w:val="FFFFFF" w:themeColor="background1"/>
          <w:highlight w:val="black"/>
          <w:shd w:val="pct15" w:color="auto" w:fill="FFFFFF"/>
        </w:rPr>
        <w:t>实体</w:t>
      </w:r>
      <w:r w:rsidRPr="0022493B">
        <w:rPr>
          <w:rFonts w:hint="eastAsia"/>
          <w:color w:val="FFFFFF" w:themeColor="background1"/>
          <w:highlight w:val="black"/>
          <w:shd w:val="pct15" w:color="auto" w:fill="FFFFFF"/>
        </w:rPr>
        <w:t>模糊查询</w:t>
      </w:r>
      <w:r w:rsidR="003F10A8" w:rsidRPr="0022493B">
        <w:rPr>
          <w:rFonts w:hint="eastAsia"/>
          <w:color w:val="FFFFFF" w:themeColor="background1"/>
          <w:highlight w:val="black"/>
          <w:shd w:val="pct15" w:color="auto" w:fill="FFFFFF"/>
        </w:rPr>
        <w:t>(</w:t>
      </w:r>
      <w:r w:rsidR="003F10A8" w:rsidRPr="0022493B">
        <w:rPr>
          <w:color w:val="FFFFFF" w:themeColor="background1"/>
          <w:highlight w:val="black"/>
          <w:shd w:val="pct15" w:color="auto" w:fill="FFFFFF"/>
        </w:rPr>
        <w:t>GET)</w:t>
      </w:r>
      <w:r w:rsidR="00DF27DA" w:rsidRPr="0022493B">
        <w:rPr>
          <w:rFonts w:hint="eastAsia"/>
          <w:color w:val="FFFFFF" w:themeColor="background1"/>
          <w:highlight w:val="black"/>
          <w:shd w:val="pct15" w:color="auto" w:fill="FFFFFF"/>
        </w:rPr>
        <w:t>，新增</w:t>
      </w:r>
    </w:p>
    <w:p w14:paraId="08106E68" w14:textId="47F89F9D" w:rsidR="00061697" w:rsidRDefault="00061697" w:rsidP="00061697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</w:t>
      </w:r>
      <w:r w:rsidR="00DF27DA"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/</w:t>
      </w:r>
      <w:r>
        <w:rPr>
          <w:rFonts w:hint="eastAsia"/>
          <w:shd w:val="clear" w:color="auto" w:fill="FFFFFF"/>
        </w:rPr>
        <w:t>department</w:t>
      </w:r>
      <w:r w:rsidRPr="00B407D6">
        <w:rPr>
          <w:shd w:val="clear" w:color="auto" w:fill="FFFFFF"/>
        </w:rPr>
        <w:t>/autoComplete/</w:t>
      </w:r>
      <w:r w:rsidR="00DF27DA">
        <w:rPr>
          <w:rFonts w:hint="eastAsia"/>
          <w:shd w:val="clear" w:color="auto" w:fill="FFFFFF"/>
        </w:rPr>
        <w:t>corp/</w:t>
      </w:r>
      <w:r w:rsidRPr="00B407D6">
        <w:rPr>
          <w:color w:val="FF0000"/>
          <w:shd w:val="clear" w:color="auto" w:fill="FFFFFF"/>
        </w:rPr>
        <w:t>{</w:t>
      </w:r>
      <w:proofErr w:type="gramEnd"/>
      <w:r w:rsidRPr="00B407D6">
        <w:rPr>
          <w:rFonts w:hint="eastAsia"/>
          <w:color w:val="FF0000"/>
          <w:shd w:val="clear" w:color="auto" w:fill="FFFFFF"/>
        </w:rPr>
        <w:t>0</w:t>
      </w:r>
      <w:r w:rsidRPr="00B407D6">
        <w:rPr>
          <w:color w:val="FF0000"/>
          <w:shd w:val="clear" w:color="auto" w:fill="FFFFFF"/>
        </w:rPr>
        <w:t>}</w:t>
      </w:r>
    </w:p>
    <w:p w14:paraId="796837B0" w14:textId="77777777" w:rsidR="00061697" w:rsidRDefault="00061697" w:rsidP="00061697">
      <w:r>
        <w:rPr>
          <w:rFonts w:hint="eastAsia"/>
        </w:rPr>
        <w:t>参数：</w:t>
      </w:r>
      <w:r>
        <w:rPr>
          <w:rFonts w:hint="eastAsia"/>
        </w:rPr>
        <w:t>{0}</w:t>
      </w:r>
      <w:r>
        <w:rPr>
          <w:rFonts w:hint="eastAsia"/>
        </w:rPr>
        <w:t>：组织的名称或者</w:t>
      </w:r>
      <w:proofErr w:type="spellStart"/>
      <w:r>
        <w:rPr>
          <w:rFonts w:hint="eastAsia"/>
        </w:rPr>
        <w:t>sn</w:t>
      </w:r>
      <w:proofErr w:type="spellEnd"/>
    </w:p>
    <w:p w14:paraId="70DE3932" w14:textId="77777777" w:rsidR="00DF27DA" w:rsidRDefault="00061697" w:rsidP="00DF27DA">
      <w:r>
        <w:rPr>
          <w:rFonts w:hint="eastAsia"/>
        </w:rPr>
        <w:t>返回体</w:t>
      </w:r>
    </w:p>
    <w:p w14:paraId="18451493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2D3303FA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192C469E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29DE919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F044BC9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组织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2DC207B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"level"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级别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1D6ECF2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"address"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地址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6D4CC6B8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taxNumber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税务识别号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6A078E27" w14:textId="10C5DE82" w:rsidR="00DF27DA" w:rsidRDefault="00D02341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。。。</w:t>
      </w:r>
    </w:p>
    <w:p w14:paraId="3EE55F29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 w:hint="eastAsia"/>
          <w:color w:val="AA00AA"/>
          <w:sz w:val="18"/>
          <w:szCs w:val="18"/>
        </w:rPr>
        <w:t>数据库中组织的</w:t>
      </w:r>
      <w:r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00807E71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5C7F60A8" w14:textId="77777777" w:rsidR="00DF27DA" w:rsidRDefault="00DF27DA" w:rsidP="00DF27DA">
      <w:pPr>
        <w:pStyle w:val="HTML"/>
        <w:shd w:val="clear" w:color="auto" w:fill="F5F5F5"/>
        <w:wordWrap w:val="0"/>
        <w:spacing w:line="270" w:lineRule="atLeast"/>
        <w:rPr>
          <w:rStyle w:val="arraybrace"/>
          <w:rFonts w:ascii="Consolas" w:hAnsi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</w:p>
    <w:p w14:paraId="2EE91B82" w14:textId="77777777" w:rsidR="00811401" w:rsidRDefault="00811401" w:rsidP="00DF27DA"/>
    <w:p w14:paraId="7120B751" w14:textId="5801DAB8" w:rsidR="00811401" w:rsidRPr="0022493B" w:rsidRDefault="00811401" w:rsidP="00811401">
      <w:pPr>
        <w:pStyle w:val="3"/>
        <w:rPr>
          <w:color w:val="FFFFFF" w:themeColor="background1"/>
        </w:rPr>
      </w:pPr>
      <w:r w:rsidRPr="0022493B">
        <w:rPr>
          <w:rFonts w:hint="eastAsia"/>
          <w:color w:val="FFFFFF" w:themeColor="background1"/>
          <w:highlight w:val="black"/>
        </w:rPr>
        <w:t>所属部门模糊查询</w:t>
      </w:r>
      <w:r w:rsidRPr="0022493B">
        <w:rPr>
          <w:rFonts w:hint="eastAsia"/>
          <w:color w:val="FFFFFF" w:themeColor="background1"/>
          <w:highlight w:val="black"/>
        </w:rPr>
        <w:t>(</w:t>
      </w:r>
      <w:r w:rsidRPr="0022493B">
        <w:rPr>
          <w:color w:val="FFFFFF" w:themeColor="background1"/>
          <w:highlight w:val="black"/>
        </w:rPr>
        <w:t>GET)</w:t>
      </w:r>
      <w:r w:rsidRPr="0022493B">
        <w:rPr>
          <w:rFonts w:hint="eastAsia"/>
          <w:color w:val="FFFFFF" w:themeColor="background1"/>
          <w:highlight w:val="black"/>
        </w:rPr>
        <w:t>，新增</w:t>
      </w:r>
    </w:p>
    <w:p w14:paraId="0F2583BB" w14:textId="064609F5" w:rsidR="00811401" w:rsidRDefault="00811401" w:rsidP="00811401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proofErr w:type="gramStart"/>
      <w:r>
        <w:rPr>
          <w:shd w:val="clear" w:color="auto" w:fill="FFFFFF"/>
        </w:rPr>
        <w:t>https://bpms.eorionsolution.com/neo-hr-api/v</w:t>
      </w: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/</w:t>
      </w:r>
      <w:r>
        <w:rPr>
          <w:rFonts w:hint="eastAsia"/>
          <w:shd w:val="clear" w:color="auto" w:fill="FFFFFF"/>
        </w:rPr>
        <w:t>department</w:t>
      </w:r>
      <w:r w:rsidRPr="00B407D6">
        <w:rPr>
          <w:shd w:val="clear" w:color="auto" w:fill="FFFFFF"/>
        </w:rPr>
        <w:t>/autoComplete/</w:t>
      </w:r>
      <w:r w:rsidR="0022493B">
        <w:rPr>
          <w:rFonts w:hint="eastAsia"/>
          <w:shd w:val="clear" w:color="auto" w:fill="FFFFFF"/>
        </w:rPr>
        <w:t>dep</w:t>
      </w:r>
      <w:r>
        <w:rPr>
          <w:rFonts w:hint="eastAsia"/>
          <w:shd w:val="clear" w:color="auto" w:fill="FFFFFF"/>
        </w:rPr>
        <w:t>/</w:t>
      </w:r>
      <w:r w:rsidRPr="00B407D6">
        <w:rPr>
          <w:color w:val="FF0000"/>
          <w:shd w:val="clear" w:color="auto" w:fill="FFFFFF"/>
        </w:rPr>
        <w:t>{</w:t>
      </w:r>
      <w:proofErr w:type="gramEnd"/>
      <w:r w:rsidRPr="00B407D6">
        <w:rPr>
          <w:rFonts w:hint="eastAsia"/>
          <w:color w:val="FF0000"/>
          <w:shd w:val="clear" w:color="auto" w:fill="FFFFFF"/>
        </w:rPr>
        <w:t>0</w:t>
      </w:r>
      <w:r w:rsidRPr="00B407D6">
        <w:rPr>
          <w:color w:val="FF0000"/>
          <w:shd w:val="clear" w:color="auto" w:fill="FFFFFF"/>
        </w:rPr>
        <w:t>}</w:t>
      </w:r>
    </w:p>
    <w:p w14:paraId="2D3B6697" w14:textId="77777777" w:rsidR="00811401" w:rsidRDefault="00811401" w:rsidP="00811401">
      <w:r>
        <w:rPr>
          <w:rFonts w:hint="eastAsia"/>
        </w:rPr>
        <w:t>参数：</w:t>
      </w:r>
      <w:r>
        <w:rPr>
          <w:rFonts w:hint="eastAsia"/>
        </w:rPr>
        <w:t>{0}</w:t>
      </w:r>
      <w:r>
        <w:rPr>
          <w:rFonts w:hint="eastAsia"/>
        </w:rPr>
        <w:t>：组织的名称或者</w:t>
      </w:r>
      <w:proofErr w:type="spellStart"/>
      <w:r>
        <w:rPr>
          <w:rFonts w:hint="eastAsia"/>
        </w:rPr>
        <w:t>sn</w:t>
      </w:r>
      <w:proofErr w:type="spellEnd"/>
    </w:p>
    <w:p w14:paraId="5ADB7789" w14:textId="1E5BE453" w:rsidR="00811401" w:rsidRDefault="00811401" w:rsidP="00811401">
      <w:r>
        <w:rPr>
          <w:rFonts w:hint="eastAsia"/>
        </w:rPr>
        <w:t>返回体</w:t>
      </w:r>
      <w:r w:rsidR="0022493B">
        <w:rPr>
          <w:rFonts w:hint="eastAsia"/>
        </w:rPr>
        <w:t>和所属实体模糊查询一样</w:t>
      </w:r>
    </w:p>
    <w:p w14:paraId="44F98E32" w14:textId="290503D2" w:rsidR="002F53E8" w:rsidRPr="0022493B" w:rsidRDefault="002F53E8" w:rsidP="002F53E8">
      <w:pPr>
        <w:pStyle w:val="3"/>
        <w:rPr>
          <w:color w:val="FFFFFF" w:themeColor="background1"/>
        </w:rPr>
      </w:pPr>
      <w:r>
        <w:rPr>
          <w:rFonts w:hint="eastAsia"/>
          <w:color w:val="FFFFFF" w:themeColor="background1"/>
          <w:highlight w:val="black"/>
        </w:rPr>
        <w:lastRenderedPageBreak/>
        <w:t>项目</w:t>
      </w:r>
      <w:r w:rsidRPr="0022493B">
        <w:rPr>
          <w:rFonts w:hint="eastAsia"/>
          <w:color w:val="FFFFFF" w:themeColor="background1"/>
          <w:highlight w:val="black"/>
        </w:rPr>
        <w:t>模糊查询</w:t>
      </w:r>
      <w:r w:rsidRPr="0022493B">
        <w:rPr>
          <w:rFonts w:hint="eastAsia"/>
          <w:color w:val="FFFFFF" w:themeColor="background1"/>
          <w:highlight w:val="black"/>
        </w:rPr>
        <w:t>(</w:t>
      </w:r>
      <w:r w:rsidRPr="0022493B">
        <w:rPr>
          <w:color w:val="FFFFFF" w:themeColor="background1"/>
          <w:highlight w:val="black"/>
        </w:rPr>
        <w:t>GET)</w:t>
      </w:r>
      <w:r w:rsidRPr="0022493B">
        <w:rPr>
          <w:rFonts w:hint="eastAsia"/>
          <w:color w:val="FFFFFF" w:themeColor="background1"/>
          <w:highlight w:val="black"/>
        </w:rPr>
        <w:t>，新增</w:t>
      </w:r>
    </w:p>
    <w:p w14:paraId="34D0EEC1" w14:textId="76EC614B" w:rsidR="002F53E8" w:rsidRDefault="002F53E8" w:rsidP="002F53E8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</w:r>
      <w:proofErr w:type="gramStart"/>
      <w:r>
        <w:rPr>
          <w:shd w:val="clear" w:color="auto" w:fill="FFFFFF"/>
        </w:rPr>
        <w:t>https://bpms.eorionsolution.com/neo-hr-api/v</w:t>
      </w:r>
      <w:r w:rsidR="00B25D5C"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/</w:t>
      </w:r>
      <w:r w:rsidR="00623155">
        <w:rPr>
          <w:shd w:val="clear" w:color="auto" w:fill="FFFFFF"/>
        </w:rPr>
        <w:t>costCenter</w:t>
      </w:r>
      <w:r w:rsidRPr="00B407D6">
        <w:rPr>
          <w:shd w:val="clear" w:color="auto" w:fill="FFFFFF"/>
        </w:rPr>
        <w:t>/</w:t>
      </w:r>
      <w:r w:rsidR="00623155">
        <w:rPr>
          <w:rFonts w:hint="eastAsia"/>
          <w:shd w:val="clear" w:color="auto" w:fill="FFFFFF"/>
        </w:rPr>
        <w:t>project</w:t>
      </w:r>
      <w:r>
        <w:rPr>
          <w:rFonts w:hint="eastAsia"/>
          <w:shd w:val="clear" w:color="auto" w:fill="FFFFFF"/>
        </w:rPr>
        <w:t>/</w:t>
      </w:r>
      <w:r w:rsidRPr="00B407D6">
        <w:rPr>
          <w:color w:val="FF0000"/>
          <w:shd w:val="clear" w:color="auto" w:fill="FFFFFF"/>
        </w:rPr>
        <w:t>{</w:t>
      </w:r>
      <w:proofErr w:type="gramEnd"/>
      <w:r w:rsidRPr="00B407D6">
        <w:rPr>
          <w:rFonts w:hint="eastAsia"/>
          <w:color w:val="FF0000"/>
          <w:shd w:val="clear" w:color="auto" w:fill="FFFFFF"/>
        </w:rPr>
        <w:t>0</w:t>
      </w:r>
      <w:r w:rsidRPr="00B407D6">
        <w:rPr>
          <w:color w:val="FF0000"/>
          <w:shd w:val="clear" w:color="auto" w:fill="FFFFFF"/>
        </w:rPr>
        <w:t>}</w:t>
      </w:r>
    </w:p>
    <w:p w14:paraId="4E642CBE" w14:textId="644FB832" w:rsidR="002F53E8" w:rsidRDefault="002F53E8" w:rsidP="002F53E8">
      <w:r>
        <w:rPr>
          <w:rFonts w:hint="eastAsia"/>
        </w:rPr>
        <w:t>参数：</w:t>
      </w:r>
      <w:r>
        <w:rPr>
          <w:rFonts w:hint="eastAsia"/>
        </w:rPr>
        <w:t>{0}</w:t>
      </w:r>
      <w:r>
        <w:rPr>
          <w:rFonts w:hint="eastAsia"/>
        </w:rPr>
        <w:t>：</w:t>
      </w:r>
      <w:r w:rsidR="00E02DD7">
        <w:rPr>
          <w:rFonts w:hint="eastAsia"/>
        </w:rPr>
        <w:t>项目</w:t>
      </w:r>
      <w:r>
        <w:rPr>
          <w:rFonts w:hint="eastAsia"/>
        </w:rPr>
        <w:t>的名称或者</w:t>
      </w:r>
      <w:r w:rsidR="00E02DD7">
        <w:rPr>
          <w:rFonts w:hint="eastAsia"/>
        </w:rPr>
        <w:t>code</w:t>
      </w:r>
    </w:p>
    <w:p w14:paraId="74154B90" w14:textId="383DC4DB" w:rsidR="002F53E8" w:rsidRDefault="002F53E8" w:rsidP="002F53E8">
      <w:r>
        <w:rPr>
          <w:rFonts w:hint="eastAsia"/>
        </w:rPr>
        <w:t>返回体</w:t>
      </w:r>
    </w:p>
    <w:p w14:paraId="0F4A9A9D" w14:textId="77777777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[</w:t>
      </w:r>
    </w:p>
    <w:p w14:paraId="3C1A37D3" w14:textId="77777777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54DC7BBC" w14:textId="3ED8594A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"CODE"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4A7B0C" w:rsidRPr="004A7B0C"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 xml:space="preserve"> </w:t>
      </w:r>
      <w:proofErr w:type="spellStart"/>
      <w:r w:rsidR="004A7B0C"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projectCode</w:t>
      </w:r>
      <w:proofErr w:type="spellEnd"/>
      <w:r w:rsidR="004A7B0C"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2983AC39" w14:textId="519BC766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"NAME"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 w:rsidR="004A7B0C" w:rsidRPr="004A7B0C"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 xml:space="preserve"> </w:t>
      </w:r>
      <w:proofErr w:type="spellStart"/>
      <w:r w:rsidR="004A7B0C"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projectName</w:t>
      </w:r>
      <w:proofErr w:type="spellEnd"/>
      <w:r w:rsidR="004A7B0C"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</w:p>
    <w:p w14:paraId="3B72C0C7" w14:textId="241C4E44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},</w:t>
      </w:r>
      <w:r>
        <w:rPr>
          <w:rStyle w:val="objectbrace"/>
          <w:rFonts w:ascii="Consolas" w:hAnsi="Consolas" w:hint="eastAsia"/>
          <w:b/>
          <w:bCs/>
          <w:color w:val="00AA00"/>
          <w:sz w:val="20"/>
          <w:szCs w:val="20"/>
        </w:rPr>
        <w:t>。。。多个</w:t>
      </w:r>
    </w:p>
    <w:p w14:paraId="3C5A635E" w14:textId="77777777" w:rsidR="00AD325F" w:rsidRDefault="00AD325F" w:rsidP="00AD325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]</w:t>
      </w:r>
    </w:p>
    <w:p w14:paraId="3A5BDC57" w14:textId="79123F73" w:rsidR="00811401" w:rsidRDefault="00811401" w:rsidP="00DF27DA"/>
    <w:p w14:paraId="4C190CB2" w14:textId="77777777" w:rsidR="00083A2E" w:rsidRDefault="00083A2E" w:rsidP="00DF27DA"/>
    <w:p w14:paraId="19D82AD1" w14:textId="79367CBA" w:rsidR="00061697" w:rsidRDefault="00DF27DA" w:rsidP="00DF27DA">
      <w:r>
        <w:rPr>
          <w:rFonts w:hint="eastAsia"/>
        </w:rPr>
        <w:t xml:space="preserve"> </w:t>
      </w:r>
      <w:r w:rsidR="00755949">
        <w:rPr>
          <w:rFonts w:hint="eastAsia"/>
        </w:rPr>
        <w:t>“汇报给”模糊查询</w:t>
      </w:r>
      <w:r w:rsidR="003F10A8">
        <w:rPr>
          <w:rFonts w:hint="eastAsia"/>
        </w:rPr>
        <w:t>(</w:t>
      </w:r>
      <w:r w:rsidR="003F10A8">
        <w:t>GET)</w:t>
      </w:r>
    </w:p>
    <w:p w14:paraId="14EF4349" w14:textId="0D16BC0E" w:rsidR="00CE1535" w:rsidRDefault="00CE1535" w:rsidP="00627E00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/v1/employee</w:t>
      </w:r>
      <w:r w:rsidRPr="00CE1535">
        <w:rPr>
          <w:shd w:val="clear" w:color="auto" w:fill="FFFFFF"/>
        </w:rPr>
        <w:t>/autoComplete/{</w:t>
      </w:r>
      <w:proofErr w:type="gramEnd"/>
      <w:r>
        <w:rPr>
          <w:rFonts w:hint="eastAsia"/>
          <w:shd w:val="clear" w:color="auto" w:fill="FFFFFF"/>
        </w:rPr>
        <w:t>0</w:t>
      </w:r>
      <w:r w:rsidRPr="00CE1535">
        <w:rPr>
          <w:shd w:val="clear" w:color="auto" w:fill="FFFFFF"/>
        </w:rPr>
        <w:t>}</w:t>
      </w:r>
    </w:p>
    <w:p w14:paraId="39F4F334" w14:textId="77777777" w:rsidR="00CE1535" w:rsidRDefault="00CE1535" w:rsidP="00627E0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</w:t>
      </w:r>
    </w:p>
    <w:p w14:paraId="0522E7C3" w14:textId="77777777" w:rsidR="00CE1535" w:rsidRDefault="00CE1535" w:rsidP="00627E0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{0}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：员工的</w:t>
      </w:r>
      <w:proofErr w:type="spellStart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sn</w:t>
      </w:r>
      <w:proofErr w:type="spellEnd"/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或者姓名</w:t>
      </w:r>
    </w:p>
    <w:p w14:paraId="2721DD76" w14:textId="77777777" w:rsidR="00CE1535" w:rsidRDefault="00CE1535" w:rsidP="00627E0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返回体：</w:t>
      </w:r>
      <w:r w:rsidR="009826CE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参见上文</w:t>
      </w:r>
    </w:p>
    <w:p w14:paraId="5939C57E" w14:textId="77777777" w:rsidR="009826CE" w:rsidRDefault="009826CE" w:rsidP="009826C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“成本中心”模糊查询</w:t>
      </w:r>
      <w:r w:rsidR="003F10A8">
        <w:rPr>
          <w:rFonts w:hint="eastAsia"/>
          <w:shd w:val="clear" w:color="auto" w:fill="FFFFFF"/>
        </w:rPr>
        <w:t>(</w:t>
      </w:r>
      <w:r w:rsidR="003F10A8">
        <w:rPr>
          <w:shd w:val="clear" w:color="auto" w:fill="FFFFFF"/>
        </w:rPr>
        <w:t>GET)</w:t>
      </w:r>
    </w:p>
    <w:p w14:paraId="185A5382" w14:textId="734836D0" w:rsidR="009826CE" w:rsidRDefault="003F10A8" w:rsidP="00627E00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/v1/costCenter/autoComplete/</w:t>
      </w:r>
      <w:r>
        <w:rPr>
          <w:rFonts w:hint="eastAsia"/>
          <w:shd w:val="clear" w:color="auto" w:fill="FFFFFF"/>
        </w:rPr>
        <w:t>{</w:t>
      </w:r>
      <w:proofErr w:type="gramEnd"/>
      <w:r>
        <w:rPr>
          <w:rFonts w:hint="eastAsia"/>
          <w:shd w:val="clear" w:color="auto" w:fill="FFFFFF"/>
        </w:rPr>
        <w:t>0}</w:t>
      </w:r>
    </w:p>
    <w:p w14:paraId="5C4268CF" w14:textId="77777777" w:rsidR="003F10A8" w:rsidRDefault="003F10A8" w:rsidP="00627E0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参数：</w:t>
      </w:r>
    </w:p>
    <w:p w14:paraId="7ABBAB15" w14:textId="77777777" w:rsidR="003F10A8" w:rsidRDefault="003F10A8" w:rsidP="00627E0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{0}</w:t>
      </w:r>
      <w:r>
        <w:rPr>
          <w:rFonts w:hint="eastAsia"/>
          <w:shd w:val="clear" w:color="auto" w:fill="FFFFFF"/>
        </w:rPr>
        <w:t>：</w:t>
      </w:r>
      <w:r w:rsidR="00627E00">
        <w:rPr>
          <w:rFonts w:hint="eastAsia"/>
          <w:shd w:val="clear" w:color="auto" w:fill="FFFFFF"/>
        </w:rPr>
        <w:t>成本中心名称或者代码</w:t>
      </w:r>
    </w:p>
    <w:p w14:paraId="0C9F3553" w14:textId="77777777" w:rsidR="00627E00" w:rsidRDefault="003F10A8" w:rsidP="00627E0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返回体：</w:t>
      </w:r>
    </w:p>
    <w:p w14:paraId="52CD6BD2" w14:textId="77777777" w:rsidR="00694E51" w:rsidRDefault="00694E51" w:rsidP="00627E00">
      <w:pPr>
        <w:rPr>
          <w:shd w:val="clear" w:color="auto" w:fill="FFFFFF"/>
        </w:rPr>
      </w:pPr>
    </w:p>
    <w:p w14:paraId="2DAE39BF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shd w:val="clear" w:color="auto" w:fill="FFFFFF"/>
        </w:rPr>
        <w:t xml:space="preserve">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0FEA21CA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241F0E36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6710090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"code"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成本中心代码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82F7113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/>
          <w:color w:val="007777"/>
          <w:sz w:val="18"/>
          <w:szCs w:val="18"/>
        </w:rPr>
        <w:t>成本中心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F11BACB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costCenterManager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ll"/>
          <w:rFonts w:ascii="Consolas" w:hAnsi="Consolas"/>
          <w:color w:val="0000FF"/>
          <w:sz w:val="18"/>
          <w:szCs w:val="18"/>
        </w:rPr>
        <w:t>null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ll"/>
          <w:rFonts w:ascii="Consolas" w:hAnsi="Consolas"/>
          <w:color w:val="0000FF"/>
          <w:sz w:val="18"/>
          <w:szCs w:val="18"/>
        </w:rPr>
        <w:t xml:space="preserve"> </w:t>
      </w:r>
      <w:r w:rsidR="00B23C25">
        <w:rPr>
          <w:rStyle w:val="null"/>
          <w:rFonts w:ascii="Consolas" w:hAnsi="Consolas"/>
          <w:color w:val="0000FF"/>
          <w:sz w:val="18"/>
          <w:szCs w:val="18"/>
        </w:rPr>
        <w:t xml:space="preserve">  </w:t>
      </w:r>
      <w:r w:rsidR="00B23C25">
        <w:rPr>
          <w:rStyle w:val="null"/>
          <w:rFonts w:ascii="Consolas" w:hAnsi="Consolas" w:hint="eastAsia"/>
          <w:color w:val="0000FF"/>
          <w:sz w:val="18"/>
          <w:szCs w:val="18"/>
        </w:rPr>
        <w:t>成本中心负责人，此处一直为空</w:t>
      </w:r>
    </w:p>
    <w:p w14:paraId="4637F63B" w14:textId="77777777" w:rsidR="00627E00" w:rsidRDefault="00627E00" w:rsidP="00B23C25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 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  <w:r w:rsidR="00B23C25">
        <w:rPr>
          <w:rFonts w:ascii="Consolas" w:hAnsi="Consolas"/>
          <w:color w:val="333333"/>
          <w:sz w:val="18"/>
          <w:szCs w:val="18"/>
        </w:rPr>
        <w:tab/>
      </w:r>
      <w:r w:rsidR="00B23C25">
        <w:rPr>
          <w:rFonts w:ascii="Consolas" w:hAnsi="Consolas"/>
          <w:color w:val="333333"/>
          <w:sz w:val="18"/>
          <w:szCs w:val="18"/>
        </w:rPr>
        <w:tab/>
      </w:r>
      <w:r w:rsidR="00B23C25">
        <w:rPr>
          <w:rFonts w:ascii="Consolas" w:hAnsi="Consolas" w:hint="eastAsia"/>
          <w:color w:val="333333"/>
          <w:sz w:val="18"/>
          <w:szCs w:val="18"/>
        </w:rPr>
        <w:t>成本中心员工，</w:t>
      </w:r>
      <w:proofErr w:type="gramStart"/>
      <w:r w:rsidR="00B23C25">
        <w:rPr>
          <w:rFonts w:ascii="Consolas" w:hAnsi="Consolas" w:hint="eastAsia"/>
          <w:color w:val="333333"/>
          <w:sz w:val="18"/>
          <w:szCs w:val="18"/>
        </w:rPr>
        <w:t>此处也</w:t>
      </w:r>
      <w:proofErr w:type="gramEnd"/>
      <w:r w:rsidR="00B23C25">
        <w:rPr>
          <w:rFonts w:ascii="Consolas" w:hAnsi="Consolas" w:hint="eastAsia"/>
          <w:color w:val="333333"/>
          <w:sz w:val="18"/>
          <w:szCs w:val="18"/>
        </w:rPr>
        <w:t>一直为空</w:t>
      </w:r>
    </w:p>
    <w:p w14:paraId="6BEE1244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1542204745308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73FBCEE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createdBy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533FC49C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updatedAt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1542204745308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50667FD2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updatedBy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cao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proofErr w:type="spellStart"/>
      <w:r>
        <w:rPr>
          <w:rStyle w:val="string"/>
          <w:rFonts w:ascii="Consolas" w:hAnsi="Consolas"/>
          <w:color w:val="007777"/>
          <w:sz w:val="18"/>
          <w:szCs w:val="18"/>
        </w:rPr>
        <w:t>jiajie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07426B64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248</w:t>
      </w:r>
    </w:p>
    <w:p w14:paraId="1A1E957A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ind w:firstLine="405"/>
        <w:rPr>
          <w:rStyle w:val="objectbrace"/>
          <w:rFonts w:ascii="Consolas" w:hAnsi="Consolas"/>
          <w:b/>
          <w:bCs/>
          <w:color w:val="00AA00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lastRenderedPageBreak/>
        <w:t>}</w:t>
      </w:r>
    </w:p>
    <w:p w14:paraId="22591B00" w14:textId="77777777" w:rsidR="00627E00" w:rsidRDefault="00627E00" w:rsidP="00627E00">
      <w:pPr>
        <w:pStyle w:val="HTML"/>
        <w:shd w:val="clear" w:color="auto" w:fill="F5F5F5"/>
        <w:wordWrap w:val="0"/>
        <w:spacing w:line="270" w:lineRule="atLeast"/>
        <w:ind w:firstLine="405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 w:hint="eastAsia"/>
          <w:color w:val="333333"/>
          <w:sz w:val="18"/>
          <w:szCs w:val="18"/>
        </w:rPr>
        <w:t>。。。。。。。。。。。。。</w:t>
      </w:r>
    </w:p>
    <w:p w14:paraId="4F6D92E2" w14:textId="77777777" w:rsidR="003F55D4" w:rsidRDefault="00627E00" w:rsidP="00465FE6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b/>
          <w:bCs/>
          <w:color w:val="0033FF"/>
          <w:sz w:val="18"/>
          <w:szCs w:val="18"/>
        </w:rPr>
      </w:pP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</w:p>
    <w:p w14:paraId="39A8D7AC" w14:textId="77777777" w:rsidR="003F55D4" w:rsidRDefault="003F55D4" w:rsidP="003F55D4"/>
    <w:p w14:paraId="1D66A6B8" w14:textId="77777777" w:rsidR="003F55D4" w:rsidRDefault="003F55D4" w:rsidP="003F55D4"/>
    <w:p w14:paraId="0616B465" w14:textId="77777777" w:rsidR="003F55D4" w:rsidRDefault="003F55D4" w:rsidP="003F55D4"/>
    <w:p w14:paraId="3013281C" w14:textId="77777777" w:rsidR="00694E51" w:rsidRDefault="00694E51" w:rsidP="003F55D4"/>
    <w:p w14:paraId="69F69475" w14:textId="77777777" w:rsidR="00694E51" w:rsidRPr="003F55D4" w:rsidRDefault="00694E51" w:rsidP="003F55D4"/>
    <w:p w14:paraId="33AA47FD" w14:textId="77777777" w:rsidR="003F55D4" w:rsidRDefault="003F55D4" w:rsidP="003F55D4">
      <w:r>
        <w:rPr>
          <w:noProof/>
        </w:rPr>
        <w:drawing>
          <wp:inline distT="0" distB="0" distL="0" distR="0" wp14:anchorId="0F76CD09" wp14:editId="5BA49D6C">
            <wp:extent cx="5732145" cy="268795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593" w14:textId="4CD86D98" w:rsidR="009A3CC5" w:rsidRPr="00693089" w:rsidRDefault="009A3CC5" w:rsidP="009A3CC5">
      <w:pPr>
        <w:pStyle w:val="3"/>
        <w:rPr>
          <w:color w:val="FFFFFF" w:themeColor="background1"/>
        </w:rPr>
      </w:pPr>
      <w:r w:rsidRPr="00693089">
        <w:rPr>
          <w:rFonts w:hint="eastAsia"/>
          <w:color w:val="FFFFFF" w:themeColor="background1"/>
          <w:highlight w:val="black"/>
        </w:rPr>
        <w:t>查询所有员工</w:t>
      </w:r>
      <w:r w:rsidR="00B03F1E" w:rsidRPr="00693089">
        <w:rPr>
          <w:rFonts w:hint="eastAsia"/>
          <w:color w:val="FFFFFF" w:themeColor="background1"/>
          <w:highlight w:val="black"/>
        </w:rPr>
        <w:t>（</w:t>
      </w:r>
      <w:r w:rsidR="00B03F1E" w:rsidRPr="00693089">
        <w:rPr>
          <w:rFonts w:hint="eastAsia"/>
          <w:color w:val="FFFFFF" w:themeColor="background1"/>
          <w:highlight w:val="black"/>
        </w:rPr>
        <w:t>GET</w:t>
      </w:r>
      <w:r w:rsidR="00B03F1E" w:rsidRPr="00693089">
        <w:rPr>
          <w:rFonts w:hint="eastAsia"/>
          <w:color w:val="FFFFFF" w:themeColor="background1"/>
          <w:highlight w:val="black"/>
        </w:rPr>
        <w:t>）</w:t>
      </w:r>
      <w:r w:rsidR="00693089" w:rsidRPr="00693089">
        <w:rPr>
          <w:rFonts w:hint="eastAsia"/>
          <w:color w:val="FFFFFF" w:themeColor="background1"/>
          <w:highlight w:val="black"/>
        </w:rPr>
        <w:t>返回体中多返回两个属性</w:t>
      </w:r>
      <w:r w:rsidR="0055277B">
        <w:rPr>
          <w:rFonts w:hint="eastAsia"/>
          <w:color w:val="FFFFFF" w:themeColor="background1"/>
          <w:highlight w:val="black"/>
        </w:rPr>
        <w:t>，实体名称和实体</w:t>
      </w:r>
      <w:r w:rsidR="009175B0">
        <w:rPr>
          <w:rFonts w:hint="eastAsia"/>
          <w:color w:val="FFFFFF" w:themeColor="background1"/>
          <w:highlight w:val="black"/>
        </w:rPr>
        <w:t>编码</w:t>
      </w:r>
    </w:p>
    <w:p w14:paraId="41E358E0" w14:textId="6FD9FDF4" w:rsidR="009A3CC5" w:rsidRDefault="00D07DBD" w:rsidP="00D07DBD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/v1/employee?page=</w:t>
      </w:r>
      <w:r>
        <w:rPr>
          <w:rFonts w:hint="eastAsia"/>
          <w:shd w:val="clear" w:color="auto" w:fill="FFFFFF"/>
        </w:rPr>
        <w:t>{</w:t>
      </w:r>
      <w:proofErr w:type="gramStart"/>
      <w:r>
        <w:rPr>
          <w:rFonts w:hint="eastAsia"/>
          <w:shd w:val="clear" w:color="auto" w:fill="FFFFFF"/>
        </w:rPr>
        <w:t>0}</w:t>
      </w:r>
      <w:r>
        <w:rPr>
          <w:shd w:val="clear" w:color="auto" w:fill="FFFFFF"/>
        </w:rPr>
        <w:t>&amp;</w:t>
      </w:r>
      <w:proofErr w:type="gramEnd"/>
      <w:r>
        <w:rPr>
          <w:shd w:val="clear" w:color="auto" w:fill="FFFFFF"/>
        </w:rPr>
        <w:t>size=</w:t>
      </w:r>
      <w:r>
        <w:rPr>
          <w:rFonts w:hint="eastAsia"/>
          <w:shd w:val="clear" w:color="auto" w:fill="FFFFFF"/>
        </w:rPr>
        <w:t>{1}</w:t>
      </w:r>
      <w:r w:rsidR="00D822D7">
        <w:rPr>
          <w:rFonts w:hint="eastAsia"/>
          <w:shd w:val="clear" w:color="auto" w:fill="FFFFFF"/>
        </w:rPr>
        <w:t>&amp;corpSns={2}</w:t>
      </w:r>
    </w:p>
    <w:p w14:paraId="49D5665C" w14:textId="77777777" w:rsidR="00D07DBD" w:rsidRDefault="00D07DBD" w:rsidP="00D07DBD">
      <w:r>
        <w:rPr>
          <w:rFonts w:hint="eastAsia"/>
        </w:rPr>
        <w:t>参数：</w:t>
      </w:r>
      <w:r>
        <w:tab/>
        <w:t>{0}</w:t>
      </w:r>
      <w:r>
        <w:rPr>
          <w:rFonts w:hint="eastAsia"/>
        </w:rPr>
        <w:t>：页码</w:t>
      </w:r>
    </w:p>
    <w:p w14:paraId="1AC4C139" w14:textId="18F06D08" w:rsidR="00D07DBD" w:rsidRDefault="00D07DBD" w:rsidP="00D07DBD">
      <w:r>
        <w:tab/>
      </w:r>
      <w:r>
        <w:rPr>
          <w:rFonts w:hint="eastAsia"/>
        </w:rPr>
        <w:t>{1}</w:t>
      </w:r>
      <w:r>
        <w:rPr>
          <w:rFonts w:hint="eastAsia"/>
        </w:rPr>
        <w:t>：每页显示行数</w:t>
      </w:r>
    </w:p>
    <w:p w14:paraId="5A939B41" w14:textId="6220C7DB" w:rsidR="00D822D7" w:rsidRDefault="00D822D7" w:rsidP="00D822D7">
      <w:pPr>
        <w:ind w:firstLine="720"/>
      </w:pPr>
      <w:r>
        <w:rPr>
          <w:rFonts w:hint="eastAsia"/>
        </w:rPr>
        <w:t>{2}</w:t>
      </w:r>
      <w:r w:rsidR="00E42E1E">
        <w:rPr>
          <w:rFonts w:hint="eastAsia"/>
        </w:rPr>
        <w:t>：</w:t>
      </w:r>
      <w:r>
        <w:rPr>
          <w:rFonts w:hint="eastAsia"/>
        </w:rPr>
        <w:t>登录员工可以查询的实体范围权限，在配置文件中配置</w:t>
      </w:r>
    </w:p>
    <w:p w14:paraId="09356D78" w14:textId="77777777" w:rsidR="00D07DBD" w:rsidRDefault="00D07DBD" w:rsidP="00D07DBD">
      <w:r>
        <w:rPr>
          <w:rFonts w:hint="eastAsia"/>
        </w:rPr>
        <w:t>返回体</w:t>
      </w:r>
    </w:p>
    <w:p w14:paraId="61B54C30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0338C51A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"content"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</w:p>
    <w:p w14:paraId="33EE2CFF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5340EF1B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D21BFB0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员工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 w:hint="eastAsia"/>
          <w:color w:val="007777"/>
          <w:sz w:val="18"/>
          <w:szCs w:val="18"/>
        </w:rPr>
        <w:t>，就是工号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2C3BDD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"name"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员工姓名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7A55F6EE" w14:textId="76AEB2C5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部门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4EEEF9E7" w14:textId="270D19BE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Style w:val="string"/>
          <w:rFonts w:ascii="Consolas" w:hAnsi="Consolas"/>
          <w:color w:val="007777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departmentName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部门名称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4304D64" w14:textId="54CD1C9A" w:rsidR="00C72839" w:rsidRDefault="00C72839" w:rsidP="00C72839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corpSn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实体（公司）</w:t>
      </w:r>
      <w:proofErr w:type="spellStart"/>
      <w:r>
        <w:rPr>
          <w:rStyle w:val="string"/>
          <w:rFonts w:ascii="Consolas" w:hAnsi="Consolas" w:hint="eastAsia"/>
          <w:color w:val="007777"/>
          <w:sz w:val="18"/>
          <w:szCs w:val="18"/>
        </w:rPr>
        <w:t>sn</w:t>
      </w:r>
      <w:proofErr w:type="spellEnd"/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1C15BA6A" w14:textId="1AC67F51" w:rsidR="00C72839" w:rsidRDefault="00C72839" w:rsidP="00C72839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corp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实体（公司）名称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C15321D" w14:textId="77777777" w:rsidR="00C72839" w:rsidRDefault="00C72839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40F5ED0F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Fonts w:ascii="Consolas" w:hAnsi="Consolas" w:hint="eastAsia"/>
          <w:color w:val="333333"/>
          <w:sz w:val="18"/>
          <w:szCs w:val="18"/>
        </w:rPr>
        <w:t>员工在数据库中的</w:t>
      </w:r>
      <w:r>
        <w:rPr>
          <w:rFonts w:ascii="Consolas" w:hAnsi="Consolas" w:hint="eastAsia"/>
          <w:color w:val="333333"/>
          <w:sz w:val="18"/>
          <w:szCs w:val="18"/>
        </w:rPr>
        <w:t>id</w:t>
      </w:r>
    </w:p>
    <w:p w14:paraId="35941FA2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 w:hint="eastAsia"/>
          <w:b/>
          <w:bCs/>
          <w:color w:val="000000"/>
          <w:sz w:val="18"/>
          <w:szCs w:val="18"/>
        </w:rPr>
        <w:t>。。。。。。。。。。</w:t>
      </w:r>
    </w:p>
    <w:p w14:paraId="0E8E52C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0509AC34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"pageable"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5F20048E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A5BA83B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5951C7CF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316B2B0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75DF19F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"offset"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6A0B514D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pageNumber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4F3AF095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pageSize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232C5667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76FB71D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"unpaged"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</w:p>
    <w:p w14:paraId="274AA5A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5C12CF6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"last"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0EE6D5E7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3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48A8AE3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totalPages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1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0A2FA59C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"number"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60F1054C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"size"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19651438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55C5797D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false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boolean"/>
          <w:rFonts w:ascii="Consolas" w:hAnsi="Consolas"/>
          <w:color w:val="0000FF"/>
          <w:sz w:val="18"/>
          <w:szCs w:val="18"/>
        </w:rPr>
        <w:t xml:space="preserve"> </w:t>
      </w:r>
    </w:p>
    <w:p w14:paraId="13D2A5C0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"unsorted"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132D7B76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52E626FF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numberOfElements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3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</w:p>
    <w:p w14:paraId="6272E943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"first"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boolean"/>
          <w:rFonts w:ascii="Consolas" w:hAnsi="Consolas"/>
          <w:color w:val="0000FF"/>
          <w:sz w:val="18"/>
          <w:szCs w:val="18"/>
        </w:rPr>
        <w:t>true</w:t>
      </w:r>
    </w:p>
    <w:p w14:paraId="6D6BAD5E" w14:textId="77777777" w:rsidR="00D07DBD" w:rsidRDefault="00D07DBD" w:rsidP="00D07DBD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56E6DCEB" w14:textId="77777777" w:rsidR="00D07DBD" w:rsidRPr="00D07DBD" w:rsidRDefault="00D07DBD" w:rsidP="00D07DBD"/>
    <w:p w14:paraId="71B60141" w14:textId="77777777" w:rsidR="003F55D4" w:rsidRDefault="00F52238" w:rsidP="00F52238">
      <w:pPr>
        <w:pStyle w:val="3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查询员工明细信息</w:t>
      </w:r>
      <w:r w:rsidR="00B03F1E">
        <w:rPr>
          <w:rFonts w:hint="eastAsia"/>
        </w:rPr>
        <w:t>（</w:t>
      </w:r>
      <w:r w:rsidR="00B03F1E">
        <w:rPr>
          <w:rFonts w:hint="eastAsia"/>
        </w:rPr>
        <w:t>GET</w:t>
      </w:r>
      <w:r w:rsidR="00B03F1E">
        <w:rPr>
          <w:rFonts w:hint="eastAsia"/>
        </w:rPr>
        <w:t>）</w:t>
      </w:r>
    </w:p>
    <w:p w14:paraId="6E5B0B4E" w14:textId="6FB5AE2B" w:rsidR="00F52238" w:rsidRDefault="00F52238" w:rsidP="00F52238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proofErr w:type="gramStart"/>
      <w:r w:rsidR="00FD2F48">
        <w:rPr>
          <w:shd w:val="clear" w:color="auto" w:fill="FFFFFF"/>
        </w:rPr>
        <w:t>https://bpms.eorionsolution.com/neo-hr-api</w:t>
      </w:r>
      <w:r>
        <w:rPr>
          <w:shd w:val="clear" w:color="auto" w:fill="FFFFFF"/>
        </w:rPr>
        <w:t>/v1/employee</w:t>
      </w:r>
      <w:r>
        <w:rPr>
          <w:rFonts w:hint="eastAsia"/>
          <w:shd w:val="clear" w:color="auto" w:fill="FFFFFF"/>
        </w:rPr>
        <w:t>/id/{</w:t>
      </w:r>
      <w:proofErr w:type="gramEnd"/>
      <w:r>
        <w:rPr>
          <w:rFonts w:hint="eastAsia"/>
          <w:shd w:val="clear" w:color="auto" w:fill="FFFFFF"/>
        </w:rPr>
        <w:t>0}</w:t>
      </w:r>
    </w:p>
    <w:p w14:paraId="35CD905E" w14:textId="77777777" w:rsidR="00F52238" w:rsidRDefault="00F52238" w:rsidP="00F5223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参数：</w:t>
      </w:r>
      <w:r>
        <w:rPr>
          <w:rFonts w:hint="eastAsia"/>
          <w:shd w:val="clear" w:color="auto" w:fill="FFFFFF"/>
        </w:rPr>
        <w:t>{0}</w:t>
      </w:r>
      <w:r>
        <w:rPr>
          <w:rFonts w:hint="eastAsia"/>
          <w:shd w:val="clear" w:color="auto" w:fill="FFFFFF"/>
        </w:rPr>
        <w:t>：员工在数据库中的</w:t>
      </w:r>
      <w:r>
        <w:rPr>
          <w:rFonts w:hint="eastAsia"/>
          <w:shd w:val="clear" w:color="auto" w:fill="FFFFFF"/>
        </w:rPr>
        <w:t>id</w:t>
      </w:r>
    </w:p>
    <w:p w14:paraId="2A2848AE" w14:textId="77777777" w:rsidR="00062EAC" w:rsidRDefault="00062EAC" w:rsidP="00F5223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返回体：</w:t>
      </w:r>
    </w:p>
    <w:p w14:paraId="66790F94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4D578ED6" w14:textId="77777777" w:rsidR="00062EAC" w:rsidRDefault="00062EAC" w:rsidP="00DB0E64">
      <w:pPr>
        <w:pStyle w:val="HTML"/>
        <w:shd w:val="clear" w:color="auto" w:fill="F5F5F5"/>
        <w:wordWrap w:val="0"/>
        <w:spacing w:line="270" w:lineRule="atLeast"/>
        <w:ind w:firstLine="390"/>
        <w:rPr>
          <w:rStyle w:val="string"/>
          <w:rFonts w:ascii="Consolas" w:hAnsi="Consolas"/>
          <w:color w:val="007777"/>
          <w:sz w:val="18"/>
          <w:szCs w:val="18"/>
        </w:rPr>
      </w:pP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"@id"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JSOG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的</w:t>
      </w:r>
      <w:r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string"/>
          <w:rFonts w:ascii="Consolas" w:hAnsi="Consolas"/>
          <w:color w:val="007777"/>
          <w:sz w:val="18"/>
          <w:szCs w:val="18"/>
        </w:rPr>
        <w:t>"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</w:p>
    <w:p w14:paraId="330F7B10" w14:textId="77777777" w:rsidR="00DB0E64" w:rsidRDefault="00DB0E64" w:rsidP="00DB0E64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</w:p>
    <w:p w14:paraId="73F0EE0D" w14:textId="177F70CF" w:rsidR="00062EAC" w:rsidRDefault="00062EAC" w:rsidP="00DB0E64">
      <w:pPr>
        <w:pStyle w:val="HTML"/>
        <w:shd w:val="clear" w:color="auto" w:fill="F5F5F5"/>
        <w:wordWrap w:val="0"/>
        <w:spacing w:line="270" w:lineRule="atLeast"/>
        <w:ind w:firstLine="390"/>
        <w:rPr>
          <w:rStyle w:val="propertyname"/>
          <w:rFonts w:ascii="Consolas" w:hAnsi="Consolas"/>
          <w:b/>
          <w:bCs/>
          <w:color w:val="CC0000"/>
          <w:sz w:val="18"/>
          <w:szCs w:val="18"/>
        </w:rPr>
      </w:pPr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很多的基础属性，参见</w:t>
      </w:r>
      <w:proofErr w:type="gramStart"/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新建员工</w:t>
      </w:r>
      <w:proofErr w:type="gramEnd"/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的</w:t>
      </w:r>
      <w:r w:rsidR="00DB0E64"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请求体</w:t>
      </w:r>
    </w:p>
    <w:p w14:paraId="7CE94F5F" w14:textId="77777777" w:rsidR="00DB0E64" w:rsidRDefault="00DB0E64" w:rsidP="00DB0E64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</w:p>
    <w:p w14:paraId="1D96EA06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manageToDepartment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 xml:space="preserve">{ </w:t>
      </w:r>
      <w:r w:rsidR="00DB0E64"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管理的部门，返回部门实体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419C9B0E" w14:textId="02BAD634" w:rsidR="00062EAC" w:rsidRPr="00D92670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 w:rsidRPr="00851B20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851B20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851B20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belongToDepartment</w:t>
      </w:r>
      <w:proofErr w:type="spellEnd"/>
      <w:r w:rsidRPr="00851B20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851B20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851B20">
        <w:rPr>
          <w:rStyle w:val="objectbrace"/>
          <w:rFonts w:ascii="Consolas" w:hAnsi="Consolas"/>
          <w:b/>
          <w:bCs/>
          <w:strike/>
          <w:color w:val="00AA00"/>
          <w:sz w:val="18"/>
          <w:szCs w:val="18"/>
        </w:rPr>
        <w:t xml:space="preserve">{ </w:t>
      </w:r>
      <w:r w:rsidR="00DB0E64" w:rsidRPr="00851B20">
        <w:rPr>
          <w:rStyle w:val="objectbrace"/>
          <w:rFonts w:ascii="Consolas" w:hAnsi="Consolas" w:hint="eastAsia"/>
          <w:b/>
          <w:bCs/>
          <w:strike/>
          <w:color w:val="00AA00"/>
          <w:sz w:val="18"/>
          <w:szCs w:val="18"/>
        </w:rPr>
        <w:t>属于部门，返回部门实体</w:t>
      </w:r>
      <w:r w:rsidRPr="00851B20">
        <w:rPr>
          <w:rStyle w:val="objectbrace"/>
          <w:rFonts w:ascii="Consolas" w:hAnsi="Consolas"/>
          <w:b/>
          <w:bCs/>
          <w:strike/>
          <w:color w:val="00AA00"/>
          <w:sz w:val="18"/>
          <w:szCs w:val="18"/>
        </w:rPr>
        <w:t>}</w:t>
      </w:r>
      <w:r w:rsidRPr="00851B20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851B20">
        <w:rPr>
          <w:rFonts w:ascii="Consolas" w:hAnsi="Consolas"/>
          <w:strike/>
          <w:color w:val="333333"/>
          <w:sz w:val="18"/>
          <w:szCs w:val="18"/>
        </w:rPr>
        <w:t xml:space="preserve"> </w:t>
      </w:r>
      <w:r w:rsidR="00851B20" w:rsidRPr="00D92670">
        <w:rPr>
          <w:rFonts w:ascii="Consolas" w:hAnsi="Consolas" w:hint="eastAsia"/>
          <w:color w:val="333333"/>
          <w:sz w:val="18"/>
          <w:szCs w:val="18"/>
        </w:rPr>
        <w:t>此版本已变更为</w:t>
      </w:r>
      <w:proofErr w:type="spellStart"/>
      <w:r w:rsidR="00851B20" w:rsidRPr="00D92670">
        <w:rPr>
          <w:rFonts w:ascii="Consolas" w:hAnsi="Consolas" w:hint="eastAsia"/>
          <w:color w:val="333333"/>
          <w:sz w:val="18"/>
          <w:szCs w:val="18"/>
        </w:rPr>
        <w:t>depSn</w:t>
      </w:r>
      <w:proofErr w:type="spellEnd"/>
      <w:r w:rsidR="00851B20" w:rsidRPr="00D92670">
        <w:rPr>
          <w:rFonts w:ascii="Consolas" w:hAnsi="Consolas" w:hint="eastAsia"/>
          <w:color w:val="333333"/>
          <w:sz w:val="18"/>
          <w:szCs w:val="18"/>
        </w:rPr>
        <w:t>，</w:t>
      </w:r>
      <w:proofErr w:type="spellStart"/>
      <w:r w:rsidR="00851B20" w:rsidRPr="00D92670">
        <w:rPr>
          <w:rFonts w:ascii="Consolas" w:hAnsi="Consolas" w:hint="eastAsia"/>
          <w:color w:val="333333"/>
          <w:sz w:val="18"/>
          <w:szCs w:val="18"/>
        </w:rPr>
        <w:t>depName</w:t>
      </w:r>
      <w:proofErr w:type="spellEnd"/>
      <w:r w:rsidR="00851B20" w:rsidRPr="00D92670">
        <w:rPr>
          <w:rFonts w:ascii="Consolas" w:hAnsi="Consolas" w:hint="eastAsia"/>
          <w:color w:val="333333"/>
          <w:sz w:val="18"/>
          <w:szCs w:val="18"/>
        </w:rPr>
        <w:t>，</w:t>
      </w:r>
      <w:proofErr w:type="spellStart"/>
      <w:r w:rsidR="00851B20" w:rsidRPr="00D92670">
        <w:rPr>
          <w:rFonts w:ascii="Consolas" w:hAnsi="Consolas" w:hint="eastAsia"/>
          <w:color w:val="333333"/>
          <w:sz w:val="18"/>
          <w:szCs w:val="18"/>
        </w:rPr>
        <w:t>corpSn</w:t>
      </w:r>
      <w:proofErr w:type="spellEnd"/>
      <w:r w:rsidR="00851B20" w:rsidRPr="00D92670">
        <w:rPr>
          <w:rFonts w:ascii="Consolas" w:hAnsi="Consolas" w:hint="eastAsia"/>
          <w:color w:val="333333"/>
          <w:sz w:val="18"/>
          <w:szCs w:val="18"/>
        </w:rPr>
        <w:t>，</w:t>
      </w:r>
      <w:proofErr w:type="spellStart"/>
      <w:r w:rsidR="00851B20" w:rsidRPr="00D92670">
        <w:rPr>
          <w:rFonts w:ascii="Consolas" w:hAnsi="Consolas" w:hint="eastAsia"/>
          <w:color w:val="333333"/>
          <w:sz w:val="18"/>
          <w:szCs w:val="18"/>
        </w:rPr>
        <w:t>corpName</w:t>
      </w:r>
      <w:proofErr w:type="spellEnd"/>
    </w:p>
    <w:p w14:paraId="2FF54EBD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inChargeOfCostCenter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 xml:space="preserve">{ </w:t>
      </w:r>
      <w:r w:rsidR="00DB0E64"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管理的成本中心，返回成本中心实体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0DA7CA7" w14:textId="28234F74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chargeToCostCenter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  <w:r w:rsidR="00DB0E64"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 xml:space="preserve">   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array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中存放和成本中心的关系实体，实体包含员工，</w:t>
      </w:r>
      <w:r w:rsidR="003C700C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成本中心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，百分比</w:t>
      </w:r>
      <w:r w:rsidR="00C50F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，项目</w:t>
      </w:r>
      <w:r w:rsidR="00C50F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code</w:t>
      </w:r>
      <w:r w:rsidR="00C50F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，项目名称，职能，开始日期，结束日期</w:t>
      </w:r>
    </w:p>
    <w:p w14:paraId="08ED0443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lastRenderedPageBreak/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07C93FE8" w14:textId="77777777" w:rsidR="00062EAC" w:rsidRPr="00DB0E64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b/>
          <w:bCs/>
          <w:color w:val="00AA00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"member"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  <w:r w:rsidR="00DB0E64">
        <w:rPr>
          <w:rStyle w:val="objectbrace"/>
          <w:rFonts w:ascii="Consolas" w:hAnsi="Consolas" w:hint="eastAsia"/>
          <w:b/>
          <w:bCs/>
          <w:color w:val="00AA00"/>
          <w:sz w:val="18"/>
          <w:szCs w:val="18"/>
        </w:rPr>
        <w:t>员工实体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4EA55849" w14:textId="77777777" w:rsidR="00062EAC" w:rsidRPr="00DB0E64" w:rsidRDefault="00062EAC" w:rsidP="00DB0E6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b/>
          <w:bCs/>
          <w:color w:val="00AA00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costCenter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  <w:r w:rsidR="00DB0E64">
        <w:rPr>
          <w:rFonts w:ascii="Consolas" w:hAnsi="Consolas" w:hint="eastAsia"/>
          <w:color w:val="333333"/>
          <w:sz w:val="18"/>
          <w:szCs w:val="18"/>
        </w:rPr>
        <w:t>成本中心实体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45AE59F" w14:textId="49E5265C" w:rsidR="000B4824" w:rsidRPr="000B4824" w:rsidRDefault="00062EAC" w:rsidP="000B4824">
      <w:pPr>
        <w:pStyle w:val="HTML"/>
        <w:shd w:val="clear" w:color="auto" w:fill="F5F5F5"/>
        <w:wordWrap w:val="0"/>
        <w:spacing w:line="270" w:lineRule="atLeast"/>
        <w:rPr>
          <w:rStyle w:val="number"/>
          <w:rFonts w:ascii="Consolas" w:hAnsi="Consolas"/>
          <w:color w:val="AA00AA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"rate"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0.5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  <w:r w:rsidR="00DB0E64">
        <w:rPr>
          <w:rStyle w:val="number"/>
          <w:rFonts w:ascii="Consolas" w:hAnsi="Consolas" w:hint="eastAsia"/>
          <w:color w:val="AA00AA"/>
          <w:sz w:val="18"/>
          <w:szCs w:val="18"/>
        </w:rPr>
        <w:t>百分比</w:t>
      </w:r>
    </w:p>
    <w:p w14:paraId="5E280C75" w14:textId="76FD7ED2" w:rsidR="000B4824" w:rsidRDefault="000B4824" w:rsidP="000B482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projectCode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项目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code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172BC8B" w14:textId="75F7319A" w:rsidR="000B4824" w:rsidRDefault="000B4824" w:rsidP="000B482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projectName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项目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name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9B80ABE" w14:textId="2736CFC4" w:rsidR="000B4824" w:rsidRDefault="000B4824" w:rsidP="000B482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"function"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职能</w:t>
      </w:r>
      <w:r>
        <w:rPr>
          <w:rStyle w:val="string"/>
          <w:rFonts w:ascii="Consolas" w:hAnsi="Consolas" w:hint="eastAsia"/>
          <w:color w:val="007777"/>
          <w:sz w:val="20"/>
          <w:szCs w:val="20"/>
        </w:rPr>
        <w:t>，下拉单选，选项有（如职能图所示）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54810A97" w14:textId="7CCD5E8D" w:rsidR="000B4824" w:rsidRDefault="000B4824" w:rsidP="000B482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"from"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开始日期（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bookmarkStart w:id="5" w:name="OLE_LINK8"/>
      <w:bookmarkStart w:id="6" w:name="OLE_LINK9"/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number"/>
          <w:rFonts w:ascii="Consolas" w:hAnsi="Consolas"/>
          <w:color w:val="AA00AA"/>
          <w:sz w:val="20"/>
          <w:szCs w:val="20"/>
        </w:rPr>
        <w:t xml:space="preserve"> </w:t>
      </w:r>
      <w:bookmarkEnd w:id="5"/>
      <w:bookmarkEnd w:id="6"/>
    </w:p>
    <w:p w14:paraId="75802E73" w14:textId="6DB14AF2" w:rsidR="000B4824" w:rsidRDefault="000B4824" w:rsidP="000B4824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"to"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Fonts w:ascii="Consolas" w:hAnsi="Consolas" w:hint="eastAsia"/>
          <w:color w:val="333333"/>
          <w:sz w:val="20"/>
          <w:szCs w:val="20"/>
        </w:rPr>
        <w:t>结束日期（</w:t>
      </w:r>
      <w:r>
        <w:rPr>
          <w:rFonts w:ascii="Consolas" w:hAnsi="Consolas" w:hint="eastAsia"/>
          <w:color w:val="333333"/>
          <w:sz w:val="20"/>
          <w:szCs w:val="20"/>
        </w:rPr>
        <w:t>Long</w:t>
      </w:r>
      <w:r>
        <w:rPr>
          <w:rFonts w:ascii="Consolas" w:hAnsi="Consolas" w:hint="eastAsia"/>
          <w:color w:val="333333"/>
          <w:sz w:val="20"/>
          <w:szCs w:val="20"/>
        </w:rPr>
        <w:t>）</w:t>
      </w:r>
      <w:proofErr w:type="spellStart"/>
      <w:r>
        <w:rPr>
          <w:rFonts w:ascii="Consolas" w:hAnsi="Consolas" w:hint="eastAsia"/>
          <w:color w:val="333333"/>
          <w:sz w:val="18"/>
          <w:szCs w:val="18"/>
        </w:rPr>
        <w:t>epochtime</w:t>
      </w:r>
      <w:proofErr w:type="spellEnd"/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462CD" w14:textId="6CDA35E9" w:rsidR="00062EAC" w:rsidRDefault="000B4824" w:rsidP="000B4824">
      <w:pPr>
        <w:pStyle w:val="HTML"/>
        <w:shd w:val="clear" w:color="auto" w:fill="F5F5F5"/>
        <w:tabs>
          <w:tab w:val="clear" w:pos="1832"/>
          <w:tab w:val="clear" w:pos="2748"/>
          <w:tab w:val="left" w:pos="1290"/>
          <w:tab w:val="left" w:pos="2385"/>
        </w:tabs>
        <w:wordWrap w:val="0"/>
        <w:spacing w:line="270" w:lineRule="atLeast"/>
        <w:rPr>
          <w:rStyle w:val="number"/>
          <w:rFonts w:ascii="Consolas" w:hAnsi="Consolas"/>
          <w:color w:val="AA00AA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ab/>
      </w:r>
      <w:r>
        <w:rPr>
          <w:rFonts w:ascii="Consolas" w:hAnsi="Consolas"/>
          <w:color w:val="333333"/>
          <w:sz w:val="18"/>
          <w:szCs w:val="18"/>
        </w:rPr>
        <w:tab/>
      </w:r>
      <w:r w:rsidR="00062EAC"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 w:rsidR="00062EAC">
        <w:rPr>
          <w:rFonts w:ascii="Consolas" w:hAnsi="Consolas"/>
          <w:color w:val="333333"/>
          <w:sz w:val="18"/>
          <w:szCs w:val="18"/>
        </w:rPr>
        <w:t xml:space="preserve">: </w:t>
      </w:r>
      <w:r w:rsidR="00062EAC">
        <w:rPr>
          <w:rStyle w:val="number"/>
          <w:rFonts w:ascii="Consolas" w:hAnsi="Consolas"/>
          <w:color w:val="AA00AA"/>
          <w:sz w:val="18"/>
          <w:szCs w:val="18"/>
        </w:rPr>
        <w:t>201</w:t>
      </w:r>
      <w:r w:rsidR="00DB0E64">
        <w:rPr>
          <w:rStyle w:val="number"/>
          <w:rFonts w:ascii="Consolas" w:hAnsi="Consolas"/>
          <w:color w:val="AA00AA"/>
          <w:sz w:val="18"/>
          <w:szCs w:val="18"/>
        </w:rPr>
        <w:tab/>
      </w:r>
      <w:r w:rsidR="00DB0E64">
        <w:rPr>
          <w:rStyle w:val="number"/>
          <w:rFonts w:ascii="Consolas" w:hAnsi="Consolas" w:hint="eastAsia"/>
          <w:color w:val="AA00AA"/>
          <w:sz w:val="18"/>
          <w:szCs w:val="18"/>
        </w:rPr>
        <w:t>关系实体在数据库中的</w:t>
      </w:r>
      <w:r w:rsidR="00DB0E64"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223A9C9F" w14:textId="77777777" w:rsidR="000B4824" w:rsidRDefault="000B4824" w:rsidP="00DB0E64">
      <w:pPr>
        <w:pStyle w:val="HTML"/>
        <w:shd w:val="clear" w:color="auto" w:fill="F5F5F5"/>
        <w:tabs>
          <w:tab w:val="clear" w:pos="2748"/>
          <w:tab w:val="left" w:pos="2385"/>
        </w:tabs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</w:p>
    <w:p w14:paraId="075F3AB4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    </w:t>
      </w: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6B5BB1FA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37C7B291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"managers"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 xml:space="preserve">[ 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汇报给的员工，</w:t>
      </w:r>
      <w:r w:rsidR="003C700C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（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上级领导</w:t>
      </w:r>
      <w:r w:rsidR="003C700C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）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，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array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中应该存在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0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或者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1</w:t>
      </w:r>
      <w:r w:rsidR="00DB0E64">
        <w:rPr>
          <w:rStyle w:val="arraybrace"/>
          <w:rFonts w:ascii="Consolas" w:hAnsi="Consolas" w:hint="eastAsia"/>
          <w:b/>
          <w:bCs/>
          <w:color w:val="0033FF"/>
          <w:sz w:val="18"/>
          <w:szCs w:val="18"/>
        </w:rPr>
        <w:t>个员工实体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031A2A23" w14:textId="77777777" w:rsidR="00062EAC" w:rsidRDefault="00062EAC" w:rsidP="00391913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"staffs"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[</w:t>
      </w:r>
      <w:r w:rsidR="00DB0E64">
        <w:rPr>
          <w:rFonts w:ascii="Consolas" w:hAnsi="Consolas"/>
          <w:color w:val="333333"/>
          <w:sz w:val="18"/>
          <w:szCs w:val="18"/>
        </w:rPr>
        <w:t xml:space="preserve"> </w:t>
      </w:r>
      <w:r w:rsidR="00DB0E64">
        <w:rPr>
          <w:rFonts w:ascii="Consolas" w:hAnsi="Consolas" w:hint="eastAsia"/>
          <w:color w:val="333333"/>
          <w:sz w:val="18"/>
          <w:szCs w:val="18"/>
        </w:rPr>
        <w:t>下属员工，</w:t>
      </w:r>
      <w:r w:rsidR="00DB0E64">
        <w:rPr>
          <w:rFonts w:ascii="Consolas" w:hAnsi="Consolas" w:hint="eastAsia"/>
          <w:color w:val="333333"/>
          <w:sz w:val="18"/>
          <w:szCs w:val="18"/>
        </w:rPr>
        <w:t>array</w:t>
      </w:r>
      <w:r w:rsidR="00DB0E64">
        <w:rPr>
          <w:rFonts w:ascii="Consolas" w:hAnsi="Consolas" w:hint="eastAsia"/>
          <w:color w:val="333333"/>
          <w:sz w:val="18"/>
          <w:szCs w:val="18"/>
        </w:rPr>
        <w:t>中存放员工实体</w:t>
      </w:r>
      <w:r>
        <w:rPr>
          <w:rStyle w:val="arraybrace"/>
          <w:rFonts w:ascii="Consolas" w:hAnsi="Consolas"/>
          <w:b/>
          <w:bCs/>
          <w:color w:val="0033FF"/>
          <w:sz w:val="18"/>
          <w:szCs w:val="18"/>
        </w:rPr>
        <w:t>]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</w:p>
    <w:p w14:paraId="1DCF42CE" w14:textId="77777777" w:rsidR="00391913" w:rsidRPr="00391913" w:rsidRDefault="00391913" w:rsidP="00391913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  <w:r w:rsidRPr="00391913">
        <w:rPr>
          <w:rFonts w:ascii="Consolas" w:hAnsi="Consolas"/>
          <w:color w:val="333333"/>
          <w:sz w:val="18"/>
          <w:szCs w:val="18"/>
        </w:rPr>
        <w:t>"</w:t>
      </w:r>
      <w:proofErr w:type="spellStart"/>
      <w:r w:rsidRPr="00391913">
        <w:rPr>
          <w:rFonts w:ascii="Consolas" w:hAnsi="Consolas"/>
          <w:color w:val="333333"/>
          <w:sz w:val="18"/>
          <w:szCs w:val="18"/>
        </w:rPr>
        <w:t>salaryComponents</w:t>
      </w:r>
      <w:proofErr w:type="spellEnd"/>
      <w:r w:rsidRPr="00391913">
        <w:rPr>
          <w:rFonts w:ascii="Consolas" w:hAnsi="Consolas"/>
          <w:color w:val="333333"/>
          <w:sz w:val="18"/>
          <w:szCs w:val="18"/>
        </w:rPr>
        <w:t>": [</w:t>
      </w:r>
      <w:r>
        <w:rPr>
          <w:rFonts w:ascii="Consolas" w:hAnsi="Consolas" w:hint="eastAsia"/>
          <w:color w:val="333333"/>
          <w:sz w:val="18"/>
          <w:szCs w:val="18"/>
        </w:rPr>
        <w:t>工资组成部分</w:t>
      </w:r>
      <w:r w:rsidRPr="00391913">
        <w:rPr>
          <w:rFonts w:ascii="Consolas" w:hAnsi="Consolas"/>
          <w:color w:val="333333"/>
          <w:sz w:val="18"/>
          <w:szCs w:val="18"/>
        </w:rPr>
        <w:t>],</w:t>
      </w:r>
    </w:p>
    <w:p w14:paraId="33429442" w14:textId="77777777" w:rsidR="00391913" w:rsidRPr="00391913" w:rsidRDefault="00391913" w:rsidP="00391913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  <w:r w:rsidRPr="00391913">
        <w:rPr>
          <w:rFonts w:ascii="Consolas" w:hAnsi="Consolas"/>
          <w:color w:val="333333"/>
          <w:sz w:val="18"/>
          <w:szCs w:val="18"/>
        </w:rPr>
        <w:t>"</w:t>
      </w:r>
      <w:proofErr w:type="spellStart"/>
      <w:r w:rsidRPr="00391913">
        <w:rPr>
          <w:rFonts w:ascii="Consolas" w:hAnsi="Consolas"/>
          <w:color w:val="333333"/>
          <w:sz w:val="18"/>
          <w:szCs w:val="18"/>
        </w:rPr>
        <w:t>fnDeleagatees</w:t>
      </w:r>
      <w:proofErr w:type="spellEnd"/>
      <w:r w:rsidRPr="00391913">
        <w:rPr>
          <w:rFonts w:ascii="Consolas" w:hAnsi="Consolas"/>
          <w:color w:val="333333"/>
          <w:sz w:val="18"/>
          <w:szCs w:val="18"/>
        </w:rPr>
        <w:t>": [</w:t>
      </w:r>
      <w:r>
        <w:rPr>
          <w:rFonts w:ascii="Consolas" w:hAnsi="Consolas" w:hint="eastAsia"/>
          <w:color w:val="333333"/>
          <w:sz w:val="18"/>
          <w:szCs w:val="18"/>
        </w:rPr>
        <w:t>报销委托人，小秘，应该存在</w:t>
      </w:r>
      <w:r>
        <w:rPr>
          <w:rFonts w:ascii="Consolas" w:hAnsi="Consolas" w:hint="eastAsia"/>
          <w:color w:val="333333"/>
          <w:sz w:val="18"/>
          <w:szCs w:val="18"/>
        </w:rPr>
        <w:t>0</w:t>
      </w:r>
      <w:r>
        <w:rPr>
          <w:rFonts w:ascii="Consolas" w:hAnsi="Consolas" w:hint="eastAsia"/>
          <w:color w:val="333333"/>
          <w:sz w:val="18"/>
          <w:szCs w:val="18"/>
        </w:rPr>
        <w:t>或</w:t>
      </w:r>
      <w:r>
        <w:rPr>
          <w:rFonts w:ascii="Consolas" w:hAnsi="Consolas" w:hint="eastAsia"/>
          <w:color w:val="333333"/>
          <w:sz w:val="18"/>
          <w:szCs w:val="18"/>
        </w:rPr>
        <w:t>1</w:t>
      </w:r>
      <w:r>
        <w:rPr>
          <w:rFonts w:ascii="Consolas" w:hAnsi="Consolas" w:hint="eastAsia"/>
          <w:color w:val="333333"/>
          <w:sz w:val="18"/>
          <w:szCs w:val="18"/>
        </w:rPr>
        <w:t>个</w:t>
      </w:r>
      <w:r w:rsidRPr="00391913">
        <w:rPr>
          <w:rFonts w:ascii="Consolas" w:hAnsi="Consolas"/>
          <w:color w:val="333333"/>
          <w:sz w:val="18"/>
          <w:szCs w:val="18"/>
        </w:rPr>
        <w:t>],</w:t>
      </w:r>
    </w:p>
    <w:p w14:paraId="1C3E7408" w14:textId="77777777" w:rsidR="00391913" w:rsidRDefault="00391913" w:rsidP="00391913">
      <w:pPr>
        <w:pStyle w:val="HTML"/>
        <w:shd w:val="clear" w:color="auto" w:fill="F5F5F5"/>
        <w:wordWrap w:val="0"/>
        <w:spacing w:line="270" w:lineRule="atLeast"/>
        <w:ind w:firstLine="390"/>
        <w:rPr>
          <w:rFonts w:ascii="Consolas" w:hAnsi="Consolas"/>
          <w:color w:val="333333"/>
          <w:sz w:val="18"/>
          <w:szCs w:val="18"/>
        </w:rPr>
      </w:pPr>
      <w:r w:rsidRPr="00391913">
        <w:rPr>
          <w:rFonts w:ascii="Consolas" w:hAnsi="Consolas"/>
          <w:color w:val="333333"/>
          <w:sz w:val="18"/>
          <w:szCs w:val="18"/>
        </w:rPr>
        <w:t>"</w:t>
      </w:r>
      <w:proofErr w:type="spellStart"/>
      <w:r w:rsidRPr="00391913">
        <w:rPr>
          <w:rFonts w:ascii="Consolas" w:hAnsi="Consolas"/>
          <w:color w:val="333333"/>
          <w:sz w:val="18"/>
          <w:szCs w:val="18"/>
        </w:rPr>
        <w:t>fnDelegators</w:t>
      </w:r>
      <w:proofErr w:type="spellEnd"/>
      <w:r w:rsidRPr="00391913">
        <w:rPr>
          <w:rFonts w:ascii="Consolas" w:hAnsi="Consolas"/>
          <w:color w:val="333333"/>
          <w:sz w:val="18"/>
          <w:szCs w:val="18"/>
        </w:rPr>
        <w:t>": [</w:t>
      </w:r>
      <w:r w:rsidR="004A4D11">
        <w:rPr>
          <w:rFonts w:ascii="Consolas" w:hAnsi="Consolas" w:hint="eastAsia"/>
          <w:color w:val="333333"/>
          <w:sz w:val="18"/>
          <w:szCs w:val="18"/>
        </w:rPr>
        <w:t>可以为其办理报销事务的人的列表，应该存在</w:t>
      </w:r>
      <w:r w:rsidR="004A4D11">
        <w:rPr>
          <w:rFonts w:ascii="Consolas" w:hAnsi="Consolas" w:hint="eastAsia"/>
          <w:color w:val="333333"/>
          <w:sz w:val="18"/>
          <w:szCs w:val="18"/>
        </w:rPr>
        <w:t>0</w:t>
      </w:r>
      <w:r w:rsidR="004A4D11">
        <w:rPr>
          <w:rFonts w:ascii="Consolas" w:hAnsi="Consolas" w:hint="eastAsia"/>
          <w:color w:val="333333"/>
          <w:sz w:val="18"/>
          <w:szCs w:val="18"/>
        </w:rPr>
        <w:t>或多个，此处没有太大的用处</w:t>
      </w:r>
      <w:r w:rsidRPr="00391913">
        <w:rPr>
          <w:rFonts w:ascii="Consolas" w:hAnsi="Consolas"/>
          <w:color w:val="333333"/>
          <w:sz w:val="18"/>
          <w:szCs w:val="18"/>
        </w:rPr>
        <w:t>],</w:t>
      </w:r>
    </w:p>
    <w:p w14:paraId="22F61865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"id"</w:t>
      </w:r>
      <w:r>
        <w:rPr>
          <w:rFonts w:ascii="Consolas" w:hAnsi="Consolas"/>
          <w:color w:val="333333"/>
          <w:sz w:val="18"/>
          <w:szCs w:val="18"/>
        </w:rPr>
        <w:t xml:space="preserve">: </w:t>
      </w:r>
      <w:r>
        <w:rPr>
          <w:rStyle w:val="number"/>
          <w:rFonts w:ascii="Consolas" w:hAnsi="Consolas"/>
          <w:color w:val="AA00AA"/>
          <w:sz w:val="18"/>
          <w:szCs w:val="18"/>
        </w:rPr>
        <w:t>249</w:t>
      </w:r>
      <w:r w:rsidR="0076378B">
        <w:rPr>
          <w:rStyle w:val="number"/>
          <w:rFonts w:ascii="Consolas" w:hAnsi="Consolas"/>
          <w:color w:val="AA00AA"/>
          <w:sz w:val="18"/>
          <w:szCs w:val="18"/>
        </w:rPr>
        <w:t xml:space="preserve"> </w:t>
      </w:r>
      <w:r w:rsidR="0076378B">
        <w:rPr>
          <w:rStyle w:val="number"/>
          <w:rFonts w:ascii="Consolas" w:hAnsi="Consolas" w:hint="eastAsia"/>
          <w:color w:val="AA00AA"/>
          <w:sz w:val="18"/>
          <w:szCs w:val="18"/>
        </w:rPr>
        <w:t>数据库中员工的</w:t>
      </w:r>
      <w:r w:rsidR="0076378B">
        <w:rPr>
          <w:rStyle w:val="number"/>
          <w:rFonts w:ascii="Consolas" w:hAnsi="Consolas" w:hint="eastAsia"/>
          <w:color w:val="AA00AA"/>
          <w:sz w:val="18"/>
          <w:szCs w:val="18"/>
        </w:rPr>
        <w:t>id</w:t>
      </w:r>
    </w:p>
    <w:p w14:paraId="5612AB17" w14:textId="77777777" w:rsidR="00062EAC" w:rsidRDefault="00062EAC" w:rsidP="00062EAC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}</w:t>
      </w:r>
    </w:p>
    <w:p w14:paraId="253A6760" w14:textId="1B40B00A" w:rsidR="001B5D9C" w:rsidRPr="000B1FEB" w:rsidRDefault="001B5D9C" w:rsidP="00524A7F">
      <w:pPr>
        <w:pStyle w:val="3"/>
        <w:rPr>
          <w:color w:val="FFFFFF" w:themeColor="background1"/>
        </w:rPr>
      </w:pPr>
      <w:r w:rsidRPr="00693089">
        <w:rPr>
          <w:rFonts w:hint="eastAsia"/>
          <w:strike/>
        </w:rPr>
        <w:t>根据员工</w:t>
      </w:r>
      <w:proofErr w:type="spellStart"/>
      <w:r w:rsidRPr="00693089">
        <w:rPr>
          <w:rFonts w:hint="eastAsia"/>
          <w:strike/>
        </w:rPr>
        <w:t>sn</w:t>
      </w:r>
      <w:proofErr w:type="spellEnd"/>
      <w:r w:rsidRPr="00693089">
        <w:rPr>
          <w:rFonts w:hint="eastAsia"/>
          <w:strike/>
        </w:rPr>
        <w:t>查询员工所在公司</w:t>
      </w:r>
      <w:r w:rsidR="00A96120" w:rsidRPr="00693089">
        <w:rPr>
          <w:rFonts w:hint="eastAsia"/>
          <w:strike/>
        </w:rPr>
        <w:t>（</w:t>
      </w:r>
      <w:r w:rsidR="00A96120" w:rsidRPr="00693089">
        <w:rPr>
          <w:rFonts w:hint="eastAsia"/>
          <w:strike/>
        </w:rPr>
        <w:t>GET</w:t>
      </w:r>
      <w:r w:rsidR="00A96120" w:rsidRPr="00693089">
        <w:rPr>
          <w:rFonts w:hint="eastAsia"/>
          <w:strike/>
        </w:rPr>
        <w:t>）</w:t>
      </w:r>
      <w:r w:rsidR="000B1FEB" w:rsidRPr="000B1FEB">
        <w:rPr>
          <w:rFonts w:hint="eastAsia"/>
          <w:color w:val="FFFFFF" w:themeColor="background1"/>
          <w:highlight w:val="black"/>
        </w:rPr>
        <w:t>此版本无需另外发请求查询员工所在公司，因为查询所有员工时，会返回</w:t>
      </w:r>
      <w:proofErr w:type="spellStart"/>
      <w:r w:rsidR="000B1FEB" w:rsidRPr="000B1FEB">
        <w:rPr>
          <w:rFonts w:hint="eastAsia"/>
          <w:color w:val="FFFFFF" w:themeColor="background1"/>
          <w:highlight w:val="black"/>
        </w:rPr>
        <w:t>coepSn</w:t>
      </w:r>
      <w:proofErr w:type="spellEnd"/>
      <w:r w:rsidR="000B1FEB" w:rsidRPr="000B1FEB">
        <w:rPr>
          <w:rFonts w:hint="eastAsia"/>
          <w:color w:val="FFFFFF" w:themeColor="background1"/>
          <w:highlight w:val="black"/>
        </w:rPr>
        <w:t>，</w:t>
      </w:r>
      <w:proofErr w:type="spellStart"/>
      <w:r w:rsidR="000B1FEB" w:rsidRPr="000B1FEB">
        <w:rPr>
          <w:rFonts w:hint="eastAsia"/>
          <w:color w:val="FFFFFF" w:themeColor="background1"/>
          <w:highlight w:val="black"/>
        </w:rPr>
        <w:t>corpName</w:t>
      </w:r>
      <w:proofErr w:type="spellEnd"/>
      <w:r w:rsidR="000B1FEB" w:rsidRPr="000B1FEB">
        <w:rPr>
          <w:rFonts w:hint="eastAsia"/>
          <w:color w:val="FFFFFF" w:themeColor="background1"/>
          <w:highlight w:val="black"/>
        </w:rPr>
        <w:t>属性</w:t>
      </w:r>
    </w:p>
    <w:p w14:paraId="4C9C956E" w14:textId="7C12C77F" w:rsidR="00181214" w:rsidRPr="00693089" w:rsidRDefault="00181214" w:rsidP="00181214">
      <w:pPr>
        <w:rPr>
          <w:rFonts w:ascii="Helvetica" w:hAnsi="Helvetica" w:cs="Helvetica"/>
          <w:strike/>
          <w:color w:val="505050"/>
          <w:sz w:val="18"/>
          <w:szCs w:val="18"/>
          <w:shd w:val="clear" w:color="auto" w:fill="FFFFFF"/>
        </w:rPr>
      </w:pPr>
      <w:r w:rsidRPr="00693089">
        <w:rPr>
          <w:rFonts w:hint="eastAsia"/>
          <w:strike/>
        </w:rPr>
        <w:t>URL</w:t>
      </w:r>
      <w:r w:rsidRPr="00693089">
        <w:rPr>
          <w:rFonts w:hint="eastAsia"/>
          <w:strike/>
        </w:rPr>
        <w:t>：</w:t>
      </w:r>
      <w:proofErr w:type="gramStart"/>
      <w:r w:rsidR="00FD2F48" w:rsidRPr="00693089">
        <w:rPr>
          <w:rFonts w:ascii="Helvetica" w:hAnsi="Helvetica" w:cs="Helvetica"/>
          <w:strike/>
          <w:color w:val="505050"/>
          <w:sz w:val="18"/>
          <w:szCs w:val="18"/>
          <w:shd w:val="clear" w:color="auto" w:fill="FFFFFF"/>
        </w:rPr>
        <w:t>https://bpms.eorionsolution.com/neo-hr-api</w:t>
      </w:r>
      <w:r w:rsidRPr="00693089">
        <w:rPr>
          <w:rFonts w:ascii="Helvetica" w:hAnsi="Helvetica" w:cs="Helvetica"/>
          <w:strike/>
          <w:color w:val="505050"/>
          <w:sz w:val="18"/>
          <w:szCs w:val="18"/>
          <w:shd w:val="clear" w:color="auto" w:fill="FFFFFF"/>
        </w:rPr>
        <w:t>/v1/employee</w:t>
      </w:r>
      <w:r w:rsidRPr="00693089">
        <w:rPr>
          <w:rFonts w:ascii="Helvetica" w:hAnsi="Helvetica" w:cs="Helvetica" w:hint="eastAsia"/>
          <w:strike/>
          <w:color w:val="505050"/>
          <w:sz w:val="18"/>
          <w:szCs w:val="18"/>
          <w:shd w:val="clear" w:color="auto" w:fill="FFFFFF"/>
        </w:rPr>
        <w:t>/corp</w:t>
      </w:r>
      <w:r w:rsidRPr="00693089">
        <w:rPr>
          <w:rFonts w:ascii="Helvetica" w:hAnsi="Helvetica" w:cs="Helvetica"/>
          <w:strike/>
          <w:color w:val="505050"/>
          <w:sz w:val="18"/>
          <w:szCs w:val="18"/>
          <w:shd w:val="clear" w:color="auto" w:fill="FFFFFF"/>
        </w:rPr>
        <w:t>/{</w:t>
      </w:r>
      <w:proofErr w:type="gramEnd"/>
      <w:r w:rsidRPr="00693089">
        <w:rPr>
          <w:rFonts w:ascii="Helvetica" w:hAnsi="Helvetica" w:cs="Helvetica"/>
          <w:strike/>
          <w:color w:val="505050"/>
          <w:sz w:val="18"/>
          <w:szCs w:val="18"/>
          <w:shd w:val="clear" w:color="auto" w:fill="FFFFFF"/>
        </w:rPr>
        <w:t>0}</w:t>
      </w:r>
    </w:p>
    <w:p w14:paraId="2E1D88B6" w14:textId="77777777" w:rsidR="00181214" w:rsidRPr="00693089" w:rsidRDefault="00181214" w:rsidP="00181214">
      <w:pPr>
        <w:rPr>
          <w:strike/>
          <w:shd w:val="clear" w:color="auto" w:fill="FFFFFF"/>
        </w:rPr>
      </w:pPr>
      <w:r w:rsidRPr="00693089">
        <w:rPr>
          <w:rFonts w:hint="eastAsia"/>
          <w:strike/>
          <w:shd w:val="clear" w:color="auto" w:fill="FFFFFF"/>
        </w:rPr>
        <w:t>参数：</w:t>
      </w:r>
      <w:r w:rsidRPr="00693089">
        <w:rPr>
          <w:rFonts w:hint="eastAsia"/>
          <w:strike/>
          <w:shd w:val="clear" w:color="auto" w:fill="FFFFFF"/>
        </w:rPr>
        <w:t>{0}</w:t>
      </w:r>
      <w:r w:rsidRPr="00693089">
        <w:rPr>
          <w:rFonts w:hint="eastAsia"/>
          <w:strike/>
          <w:shd w:val="clear" w:color="auto" w:fill="FFFFFF"/>
        </w:rPr>
        <w:t>：员工</w:t>
      </w:r>
      <w:proofErr w:type="spellStart"/>
      <w:r w:rsidR="008F2666" w:rsidRPr="00693089">
        <w:rPr>
          <w:rFonts w:hint="eastAsia"/>
          <w:strike/>
          <w:shd w:val="clear" w:color="auto" w:fill="FFFFFF"/>
        </w:rPr>
        <w:t>s</w:t>
      </w:r>
      <w:r w:rsidR="008F2666" w:rsidRPr="00693089">
        <w:rPr>
          <w:strike/>
          <w:shd w:val="clear" w:color="auto" w:fill="FFFFFF"/>
        </w:rPr>
        <w:t>n</w:t>
      </w:r>
      <w:proofErr w:type="spellEnd"/>
    </w:p>
    <w:p w14:paraId="3E12693C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Style w:val="objectbrace"/>
          <w:rFonts w:ascii="Consolas" w:hAnsi="Consolas"/>
          <w:b/>
          <w:bCs/>
          <w:strike/>
          <w:color w:val="00AA00"/>
          <w:sz w:val="18"/>
          <w:szCs w:val="18"/>
        </w:rPr>
        <w:t>{</w:t>
      </w:r>
    </w:p>
    <w:p w14:paraId="635C08B3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"@id"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"1"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5CC69610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"name"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"A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公司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4977D840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sn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"A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公司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15AFF36F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"level"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公司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1A1A972F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"address"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地址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09269FD9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taxNumber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税务识别号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29CEFD08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departmentManager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null"/>
          <w:rFonts w:ascii="Consolas" w:hAnsi="Consolas"/>
          <w:strike/>
          <w:color w:val="0000FF"/>
          <w:sz w:val="18"/>
          <w:szCs w:val="18"/>
        </w:rPr>
        <w:t>null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null"/>
          <w:rFonts w:ascii="Consolas" w:hAnsi="Consolas"/>
          <w:strike/>
          <w:color w:val="0000FF"/>
          <w:sz w:val="18"/>
          <w:szCs w:val="18"/>
        </w:rPr>
        <w:t xml:space="preserve"> </w:t>
      </w:r>
    </w:p>
    <w:p w14:paraId="04CDF467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superiorDepartment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null"/>
          <w:rFonts w:ascii="Consolas" w:hAnsi="Consolas"/>
          <w:strike/>
          <w:color w:val="0000FF"/>
          <w:sz w:val="18"/>
          <w:szCs w:val="18"/>
        </w:rPr>
        <w:t>null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null"/>
          <w:rFonts w:ascii="Consolas" w:hAnsi="Consolas"/>
          <w:strike/>
          <w:color w:val="0000FF"/>
          <w:sz w:val="18"/>
          <w:szCs w:val="18"/>
        </w:rPr>
        <w:t xml:space="preserve"> </w:t>
      </w:r>
    </w:p>
    <w:p w14:paraId="6C25B462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subordinateDepartments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proofErr w:type="gramStart"/>
      <w:r w:rsidRPr="00693089">
        <w:rPr>
          <w:rStyle w:val="arraybrace"/>
          <w:rFonts w:ascii="Consolas" w:hAnsi="Consolas"/>
          <w:b/>
          <w:bCs/>
          <w:strike/>
          <w:color w:val="0033FF"/>
          <w:sz w:val="18"/>
          <w:szCs w:val="18"/>
        </w:rPr>
        <w:t>[ ]</w:t>
      </w:r>
      <w:proofErr w:type="gramEnd"/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</w:t>
      </w:r>
    </w:p>
    <w:p w14:paraId="7D8610CE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"members"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proofErr w:type="gramStart"/>
      <w:r w:rsidRPr="00693089">
        <w:rPr>
          <w:rStyle w:val="arraybrace"/>
          <w:rFonts w:ascii="Consolas" w:hAnsi="Consolas"/>
          <w:b/>
          <w:bCs/>
          <w:strike/>
          <w:color w:val="0033FF"/>
          <w:sz w:val="18"/>
          <w:szCs w:val="18"/>
        </w:rPr>
        <w:t>[ ]</w:t>
      </w:r>
      <w:proofErr w:type="gramEnd"/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</w:t>
      </w:r>
    </w:p>
    <w:p w14:paraId="1B3F9CC2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createdAt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number"/>
          <w:rFonts w:ascii="Consolas" w:hAnsi="Consolas"/>
          <w:strike/>
          <w:color w:val="AA00AA"/>
          <w:sz w:val="18"/>
          <w:szCs w:val="18"/>
        </w:rPr>
        <w:t>1543811832481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number"/>
          <w:rFonts w:ascii="Consolas" w:hAnsi="Consolas"/>
          <w:strike/>
          <w:color w:val="AA00AA"/>
          <w:sz w:val="18"/>
          <w:szCs w:val="18"/>
        </w:rPr>
        <w:t xml:space="preserve"> </w:t>
      </w:r>
    </w:p>
    <w:p w14:paraId="726D83EF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createdBy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proofErr w:type="spellStart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cao</w:t>
      </w:r>
      <w:proofErr w:type="spellEnd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  <w:proofErr w:type="spellStart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jiajie</w:t>
      </w:r>
      <w:proofErr w:type="spellEnd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6E6B5046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updatedAt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number"/>
          <w:rFonts w:ascii="Consolas" w:hAnsi="Consolas"/>
          <w:strike/>
          <w:color w:val="AA00AA"/>
          <w:sz w:val="18"/>
          <w:szCs w:val="18"/>
        </w:rPr>
        <w:t>1543814434274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number"/>
          <w:rFonts w:ascii="Consolas" w:hAnsi="Consolas"/>
          <w:strike/>
          <w:color w:val="AA00AA"/>
          <w:sz w:val="18"/>
          <w:szCs w:val="18"/>
        </w:rPr>
        <w:t xml:space="preserve"> </w:t>
      </w:r>
    </w:p>
    <w:p w14:paraId="25F36F5D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proofErr w:type="spellStart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updatedBy</w:t>
      </w:r>
      <w:proofErr w:type="spellEnd"/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proofErr w:type="spellStart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cao</w:t>
      </w:r>
      <w:proofErr w:type="spellEnd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  <w:proofErr w:type="spellStart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jiajie</w:t>
      </w:r>
      <w:proofErr w:type="spellEnd"/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>"</w:t>
      </w:r>
      <w:r w:rsidRPr="00693089">
        <w:rPr>
          <w:rStyle w:val="comma"/>
          <w:rFonts w:ascii="Consolas" w:hAnsi="Consolas"/>
          <w:b/>
          <w:bCs/>
          <w:strike/>
          <w:color w:val="000000"/>
          <w:sz w:val="18"/>
          <w:szCs w:val="18"/>
        </w:rPr>
        <w:t>,</w:t>
      </w:r>
      <w:r w:rsidRPr="00693089">
        <w:rPr>
          <w:rStyle w:val="string"/>
          <w:rFonts w:ascii="Consolas" w:hAnsi="Consolas"/>
          <w:strike/>
          <w:color w:val="007777"/>
          <w:sz w:val="18"/>
          <w:szCs w:val="18"/>
        </w:rPr>
        <w:t xml:space="preserve"> </w:t>
      </w:r>
    </w:p>
    <w:p w14:paraId="070405DA" w14:textId="77777777" w:rsidR="00200C4A" w:rsidRPr="00693089" w:rsidRDefault="00200C4A" w:rsidP="00200C4A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    </w:t>
      </w:r>
      <w:r w:rsidRPr="00693089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"id"</w:t>
      </w:r>
      <w:r w:rsidRPr="00693089">
        <w:rPr>
          <w:rFonts w:ascii="Consolas" w:hAnsi="Consolas"/>
          <w:strike/>
          <w:color w:val="333333"/>
          <w:sz w:val="18"/>
          <w:szCs w:val="18"/>
        </w:rPr>
        <w:t xml:space="preserve">: </w:t>
      </w:r>
      <w:r w:rsidRPr="00693089">
        <w:rPr>
          <w:rStyle w:val="number"/>
          <w:rFonts w:ascii="Consolas" w:hAnsi="Consolas"/>
          <w:strike/>
          <w:color w:val="AA00AA"/>
          <w:sz w:val="18"/>
          <w:szCs w:val="18"/>
        </w:rPr>
        <w:t>357</w:t>
      </w:r>
    </w:p>
    <w:p w14:paraId="40611F1D" w14:textId="77777777" w:rsidR="001B5D9C" w:rsidRPr="00693089" w:rsidRDefault="00200C4A" w:rsidP="00294AB2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strike/>
          <w:color w:val="333333"/>
          <w:sz w:val="18"/>
          <w:szCs w:val="18"/>
        </w:rPr>
      </w:pPr>
      <w:r w:rsidRPr="00693089">
        <w:rPr>
          <w:rStyle w:val="objectbrace"/>
          <w:rFonts w:ascii="Consolas" w:hAnsi="Consolas"/>
          <w:b/>
          <w:bCs/>
          <w:strike/>
          <w:color w:val="00AA00"/>
          <w:sz w:val="18"/>
          <w:szCs w:val="18"/>
        </w:rPr>
        <w:t>}</w:t>
      </w:r>
    </w:p>
    <w:p w14:paraId="68F367BC" w14:textId="056CE610" w:rsidR="00524A7F" w:rsidRPr="00BB1C09" w:rsidRDefault="00524A7F" w:rsidP="00524A7F">
      <w:pPr>
        <w:pStyle w:val="3"/>
        <w:rPr>
          <w:color w:val="FFFFFF" w:themeColor="background1"/>
        </w:rPr>
      </w:pPr>
      <w:r w:rsidRPr="00BB1C09">
        <w:rPr>
          <w:rFonts w:hint="eastAsia"/>
          <w:color w:val="FFFFFF" w:themeColor="background1"/>
          <w:highlight w:val="black"/>
        </w:rPr>
        <w:t>修改员工（</w:t>
      </w:r>
      <w:r w:rsidRPr="00BB1C09">
        <w:rPr>
          <w:rFonts w:hint="eastAsia"/>
          <w:color w:val="FFFFFF" w:themeColor="background1"/>
          <w:highlight w:val="black"/>
        </w:rPr>
        <w:t>PUT</w:t>
      </w:r>
      <w:r w:rsidRPr="00BB1C09">
        <w:rPr>
          <w:rFonts w:hint="eastAsia"/>
          <w:color w:val="FFFFFF" w:themeColor="background1"/>
          <w:highlight w:val="black"/>
        </w:rPr>
        <w:t>）</w:t>
      </w:r>
      <w:proofErr w:type="spellStart"/>
      <w:r w:rsidR="00BB1C09" w:rsidRPr="00BB1C09">
        <w:rPr>
          <w:rFonts w:hint="eastAsia"/>
          <w:color w:val="FFFFFF" w:themeColor="background1"/>
          <w:highlight w:val="black"/>
        </w:rPr>
        <w:t>url</w:t>
      </w:r>
      <w:proofErr w:type="spellEnd"/>
      <w:r w:rsidR="00BB1C09" w:rsidRPr="00BB1C09">
        <w:rPr>
          <w:rFonts w:hint="eastAsia"/>
          <w:color w:val="FFFFFF" w:themeColor="background1"/>
          <w:highlight w:val="black"/>
        </w:rPr>
        <w:t>变更</w:t>
      </w:r>
    </w:p>
    <w:p w14:paraId="5CDF8D15" w14:textId="2A80EAE6" w:rsidR="00524A7F" w:rsidRDefault="00524A7F" w:rsidP="00524A7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https://bpms.eorionsolution.com/neo-hr-api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/v</w:t>
      </w:r>
      <w:r w:rsidR="00BB1C09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2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/employee</w:t>
      </w:r>
    </w:p>
    <w:p w14:paraId="07344D27" w14:textId="77777777" w:rsidR="00524A7F" w:rsidRDefault="00524A7F" w:rsidP="00524A7F">
      <w:r>
        <w:rPr>
          <w:rFonts w:hint="eastAsia"/>
        </w:rPr>
        <w:lastRenderedPageBreak/>
        <w:t>BODY</w:t>
      </w:r>
      <w:r>
        <w:rPr>
          <w:rFonts w:hint="eastAsia"/>
        </w:rPr>
        <w:t>：</w:t>
      </w:r>
    </w:p>
    <w:p w14:paraId="7C808191" w14:textId="77777777" w:rsidR="00524A7F" w:rsidRDefault="00524A7F" w:rsidP="00524A7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objectbrace"/>
          <w:rFonts w:ascii="Consolas" w:hAnsi="Consolas"/>
          <w:b/>
          <w:bCs/>
          <w:color w:val="00AA00"/>
          <w:sz w:val="18"/>
          <w:szCs w:val="18"/>
        </w:rPr>
        <w:t>{</w:t>
      </w:r>
    </w:p>
    <w:p w14:paraId="68F7A4EA" w14:textId="77777777" w:rsidR="00524A7F" w:rsidRDefault="00524A7F" w:rsidP="00524A7F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 xml:space="preserve">   </w:t>
      </w:r>
      <w:r w:rsidR="00BD50D0">
        <w:rPr>
          <w:rFonts w:ascii="Consolas" w:hAnsi="Consolas"/>
          <w:color w:val="333333"/>
          <w:sz w:val="18"/>
          <w:szCs w:val="18"/>
        </w:rPr>
        <w:t xml:space="preserve"> 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 w:rsidR="00BD50D0"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id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</w:t>
      </w:r>
      <w:r>
        <w:rPr>
          <w:rFonts w:ascii="Consolas" w:hAnsi="Consolas"/>
          <w:color w:val="333333"/>
          <w:sz w:val="18"/>
          <w:szCs w:val="18"/>
        </w:rPr>
        <w:t>:</w:t>
      </w:r>
      <w:r w:rsidR="00C17644">
        <w:rPr>
          <w:rFonts w:ascii="Consolas" w:hAnsi="Consolas"/>
          <w:color w:val="333333"/>
          <w:sz w:val="18"/>
          <w:szCs w:val="18"/>
        </w:rPr>
        <w:t xml:space="preserve"> </w:t>
      </w:r>
      <w:r w:rsidR="00BD50D0">
        <w:rPr>
          <w:rStyle w:val="string"/>
          <w:rFonts w:ascii="Consolas" w:hAnsi="Consolas" w:hint="eastAsia"/>
          <w:color w:val="007777"/>
          <w:sz w:val="18"/>
          <w:szCs w:val="18"/>
        </w:rPr>
        <w:t>数据库中员工的</w:t>
      </w:r>
      <w:r w:rsidR="00BD50D0">
        <w:rPr>
          <w:rStyle w:val="string"/>
          <w:rFonts w:ascii="Consolas" w:hAnsi="Consolas" w:hint="eastAsia"/>
          <w:color w:val="007777"/>
          <w:sz w:val="18"/>
          <w:szCs w:val="18"/>
        </w:rPr>
        <w:t>id</w:t>
      </w:r>
      <w:r>
        <w:rPr>
          <w:rStyle w:val="comma"/>
          <w:rFonts w:ascii="Consolas" w:hAnsi="Consolas"/>
          <w:b/>
          <w:bCs/>
          <w:color w:val="000000"/>
          <w:sz w:val="18"/>
          <w:szCs w:val="18"/>
        </w:rPr>
        <w:t>,</w:t>
      </w:r>
      <w:r>
        <w:rPr>
          <w:rStyle w:val="string"/>
          <w:rFonts w:ascii="Consolas" w:hAnsi="Consolas"/>
          <w:color w:val="007777"/>
          <w:sz w:val="18"/>
          <w:szCs w:val="18"/>
        </w:rPr>
        <w:t xml:space="preserve"> </w:t>
      </w:r>
      <w:r>
        <w:rPr>
          <w:rFonts w:ascii="Consolas" w:hAnsi="Consolas"/>
          <w:color w:val="333333"/>
          <w:sz w:val="18"/>
          <w:szCs w:val="18"/>
        </w:rPr>
        <w:t xml:space="preserve"> </w:t>
      </w:r>
    </w:p>
    <w:p w14:paraId="7347CAF7" w14:textId="6DEF7C9F" w:rsidR="000813B4" w:rsidRDefault="000813B4" w:rsidP="000813B4">
      <w:pPr>
        <w:pStyle w:val="HTML"/>
        <w:shd w:val="clear" w:color="auto" w:fill="F5F5F5"/>
        <w:tabs>
          <w:tab w:val="clear" w:pos="916"/>
          <w:tab w:val="left" w:pos="500"/>
        </w:tabs>
        <w:wordWrap w:val="0"/>
        <w:spacing w:line="270" w:lineRule="atLeast"/>
        <w:rPr>
          <w:rStyle w:val="propertyname"/>
          <w:rFonts w:ascii="Consolas" w:hAnsi="Consolas"/>
          <w:b/>
          <w:bCs/>
          <w:color w:val="CC0000"/>
          <w:sz w:val="20"/>
          <w:szCs w:val="20"/>
        </w:rPr>
      </w:pP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ab/>
      </w:r>
      <w:r>
        <w:rPr>
          <w:rStyle w:val="propertyname"/>
          <w:rFonts w:ascii="Consolas" w:hAnsi="Consolas" w:hint="eastAsia"/>
          <w:b/>
          <w:bCs/>
          <w:color w:val="CC0000"/>
          <w:sz w:val="20"/>
          <w:szCs w:val="20"/>
        </w:rPr>
        <w:t>剩下的和新增员工的字段一样</w:t>
      </w:r>
    </w:p>
    <w:p w14:paraId="6878E5F3" w14:textId="0B706E65" w:rsidR="00083A2E" w:rsidRDefault="00083A2E" w:rsidP="00083A2E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</w:p>
    <w:p w14:paraId="628A0138" w14:textId="3B94B09C" w:rsidR="0093247C" w:rsidRDefault="0093247C" w:rsidP="00083A2E">
      <w:pPr>
        <w:pStyle w:val="HTML"/>
        <w:shd w:val="clear" w:color="auto" w:fill="F5F5F5"/>
        <w:tabs>
          <w:tab w:val="clear" w:pos="916"/>
          <w:tab w:val="left" w:pos="374"/>
        </w:tabs>
        <w:wordWrap w:val="0"/>
        <w:spacing w:line="270" w:lineRule="atLeast"/>
      </w:pPr>
      <w:r>
        <w:rPr>
          <w:rFonts w:hint="eastAsia"/>
        </w:rPr>
        <w:t>如果页面上“汇报给”，</w:t>
      </w:r>
      <w:r w:rsidRPr="00CA33AB">
        <w:rPr>
          <w:rFonts w:hint="eastAsia"/>
          <w:strike/>
        </w:rPr>
        <w:t>“工资组成部分”</w:t>
      </w:r>
      <w:r>
        <w:rPr>
          <w:rFonts w:hint="eastAsia"/>
        </w:rPr>
        <w:t>，“报销委托人”没有填写，那么就将</w:t>
      </w:r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"managers"</w:t>
      </w:r>
      <w:r>
        <w:rPr>
          <w:rStyle w:val="propertyname"/>
          <w:rFonts w:ascii="Consolas" w:hAnsi="Consolas" w:hint="eastAsia"/>
          <w:b/>
          <w:bCs/>
          <w:color w:val="CC0000"/>
          <w:sz w:val="18"/>
          <w:szCs w:val="18"/>
        </w:rPr>
        <w:t>，</w:t>
      </w:r>
      <w:proofErr w:type="spellStart"/>
      <w:r w:rsidRPr="00CA33AB">
        <w:rPr>
          <w:rStyle w:val="propertyname"/>
          <w:rFonts w:ascii="Consolas" w:hAnsi="Consolas"/>
          <w:b/>
          <w:bCs/>
          <w:strike/>
          <w:color w:val="CC0000"/>
          <w:sz w:val="18"/>
          <w:szCs w:val="18"/>
        </w:rPr>
        <w:t>salaryComponents</w:t>
      </w:r>
      <w:proofErr w:type="spellEnd"/>
      <w:r w:rsidRPr="00CA33AB">
        <w:rPr>
          <w:rStyle w:val="propertyname"/>
          <w:rFonts w:ascii="Consolas" w:hAnsi="Consolas" w:hint="eastAsia"/>
          <w:b/>
          <w:bCs/>
          <w:strike/>
          <w:color w:val="CC0000"/>
          <w:sz w:val="18"/>
          <w:szCs w:val="18"/>
        </w:rPr>
        <w:t>，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18"/>
          <w:szCs w:val="18"/>
        </w:rPr>
        <w:t>fnDeleagatees</w:t>
      </w:r>
      <w:proofErr w:type="spellEnd"/>
      <w:r>
        <w:rPr>
          <w:rFonts w:hint="eastAsia"/>
        </w:rPr>
        <w:t>字段删掉</w:t>
      </w:r>
    </w:p>
    <w:p w14:paraId="635DB734" w14:textId="2875A496" w:rsidR="00F52238" w:rsidRPr="00083A2E" w:rsidRDefault="0005688A" w:rsidP="0005688A">
      <w:pPr>
        <w:pStyle w:val="3"/>
        <w:rPr>
          <w:strike/>
        </w:rPr>
      </w:pPr>
      <w:r w:rsidRPr="00083A2E">
        <w:rPr>
          <w:rFonts w:hint="eastAsia"/>
          <w:strike/>
        </w:rPr>
        <w:t>删除员工</w:t>
      </w:r>
      <w:r w:rsidR="00B03F1E" w:rsidRPr="00083A2E">
        <w:rPr>
          <w:rFonts w:hint="eastAsia"/>
          <w:strike/>
        </w:rPr>
        <w:t>（</w:t>
      </w:r>
      <w:r w:rsidR="00B03F1E" w:rsidRPr="00083A2E">
        <w:rPr>
          <w:rFonts w:hint="eastAsia"/>
          <w:strike/>
        </w:rPr>
        <w:t>DELETE</w:t>
      </w:r>
      <w:r w:rsidR="00B03F1E" w:rsidRPr="00083A2E">
        <w:rPr>
          <w:rFonts w:hint="eastAsia"/>
          <w:strike/>
        </w:rPr>
        <w:t>）</w:t>
      </w:r>
      <w:r w:rsidR="00083A2E">
        <w:rPr>
          <w:rFonts w:hint="eastAsia"/>
          <w:strike/>
        </w:rPr>
        <w:t xml:space="preserve"> </w:t>
      </w:r>
      <w:r w:rsidR="00083A2E" w:rsidRPr="00083A2E">
        <w:rPr>
          <w:rFonts w:hint="eastAsia"/>
          <w:color w:val="FFFFFF" w:themeColor="background1"/>
          <w:highlight w:val="black"/>
        </w:rPr>
        <w:t>页面上将删除员工的按钮隐藏吧</w:t>
      </w:r>
    </w:p>
    <w:p w14:paraId="1D4A3B61" w14:textId="2F265B83" w:rsidR="00676C12" w:rsidRPr="00083A2E" w:rsidRDefault="00A4636D" w:rsidP="00A60BA9">
      <w:pPr>
        <w:rPr>
          <w:strike/>
        </w:rPr>
      </w:pPr>
      <w:r w:rsidRPr="00083A2E">
        <w:rPr>
          <w:rFonts w:hint="eastAsia"/>
          <w:strike/>
        </w:rPr>
        <w:t>URL</w:t>
      </w:r>
      <w:r w:rsidRPr="00083A2E">
        <w:rPr>
          <w:rFonts w:hint="eastAsia"/>
          <w:strike/>
        </w:rPr>
        <w:t>：</w:t>
      </w:r>
      <w:proofErr w:type="gramStart"/>
      <w:r w:rsidR="00FD2F48" w:rsidRPr="00083A2E">
        <w:rPr>
          <w:strike/>
          <w:shd w:val="clear" w:color="auto" w:fill="FFFFFF"/>
        </w:rPr>
        <w:t>https://bpms.eorionsolution.com/neo-hr-api</w:t>
      </w:r>
      <w:r w:rsidRPr="00083A2E">
        <w:rPr>
          <w:strike/>
          <w:shd w:val="clear" w:color="auto" w:fill="FFFFFF"/>
        </w:rPr>
        <w:t>/v1/employee</w:t>
      </w:r>
      <w:r w:rsidRPr="00083A2E">
        <w:rPr>
          <w:strike/>
        </w:rPr>
        <w:t>/deleteEmployee/{</w:t>
      </w:r>
      <w:proofErr w:type="gramEnd"/>
      <w:r w:rsidR="0076378B" w:rsidRPr="00083A2E">
        <w:rPr>
          <w:rFonts w:hint="eastAsia"/>
          <w:strike/>
        </w:rPr>
        <w:t>0</w:t>
      </w:r>
      <w:r w:rsidRPr="00083A2E">
        <w:rPr>
          <w:strike/>
        </w:rPr>
        <w:t>}</w:t>
      </w:r>
    </w:p>
    <w:p w14:paraId="43D4CAE2" w14:textId="77777777" w:rsidR="0076378B" w:rsidRPr="00083A2E" w:rsidRDefault="0076378B" w:rsidP="0076378B">
      <w:pPr>
        <w:rPr>
          <w:strike/>
        </w:rPr>
      </w:pPr>
      <w:r w:rsidRPr="00083A2E">
        <w:rPr>
          <w:rFonts w:hint="eastAsia"/>
          <w:strike/>
        </w:rPr>
        <w:t>参数：</w:t>
      </w:r>
      <w:r w:rsidRPr="00083A2E">
        <w:rPr>
          <w:rFonts w:hint="eastAsia"/>
          <w:strike/>
        </w:rPr>
        <w:t>{0}</w:t>
      </w:r>
      <w:r w:rsidRPr="00083A2E">
        <w:rPr>
          <w:rFonts w:hint="eastAsia"/>
          <w:strike/>
        </w:rPr>
        <w:t>：数据库中员工的</w:t>
      </w:r>
      <w:r w:rsidRPr="00083A2E">
        <w:rPr>
          <w:rFonts w:hint="eastAsia"/>
          <w:strike/>
        </w:rPr>
        <w:t>id</w:t>
      </w:r>
    </w:p>
    <w:p w14:paraId="5578275A" w14:textId="77777777" w:rsidR="003F55D4" w:rsidRPr="001C1FDA" w:rsidRDefault="00712177" w:rsidP="00D43FCB">
      <w:pPr>
        <w:pStyle w:val="2"/>
        <w:rPr>
          <w:strike/>
        </w:rPr>
      </w:pPr>
      <w:bookmarkStart w:id="7" w:name="_Toc532391237"/>
      <w:r w:rsidRPr="001C1FDA">
        <w:rPr>
          <w:rFonts w:hint="eastAsia"/>
          <w:strike/>
        </w:rPr>
        <w:t>四：</w:t>
      </w:r>
      <w:r w:rsidR="00D43FCB" w:rsidRPr="001C1FDA">
        <w:rPr>
          <w:rFonts w:hint="eastAsia"/>
          <w:strike/>
        </w:rPr>
        <w:t>导出所有员工工资组成部分</w:t>
      </w:r>
      <w:bookmarkEnd w:id="7"/>
    </w:p>
    <w:p w14:paraId="7D8A8D12" w14:textId="77777777" w:rsidR="007661B3" w:rsidRPr="001C1FDA" w:rsidRDefault="007661B3" w:rsidP="007661B3">
      <w:pPr>
        <w:rPr>
          <w:strike/>
          <w:shd w:val="clear" w:color="auto" w:fill="FFFFFF"/>
        </w:rPr>
      </w:pPr>
      <w:r w:rsidRPr="001C1FDA">
        <w:rPr>
          <w:rFonts w:hint="eastAsia"/>
          <w:strike/>
        </w:rPr>
        <w:t>URL</w:t>
      </w:r>
      <w:r w:rsidRPr="001C1FDA">
        <w:rPr>
          <w:strike/>
          <w:shd w:val="clear" w:color="auto" w:fill="FFFFFF"/>
        </w:rPr>
        <w:t xml:space="preserve"> </w:t>
      </w:r>
    </w:p>
    <w:p w14:paraId="4752E286" w14:textId="01872603" w:rsidR="007661B3" w:rsidRPr="001C1FDA" w:rsidRDefault="0035043A" w:rsidP="00761259">
      <w:pPr>
        <w:rPr>
          <w:strike/>
          <w:shd w:val="clear" w:color="auto" w:fill="FFFFFF"/>
        </w:rPr>
      </w:pPr>
      <w:hyperlink r:id="rId21" w:history="1">
        <w:r w:rsidR="00FD2F48">
          <w:rPr>
            <w:rStyle w:val="ad"/>
            <w:strike/>
            <w:sz w:val="20"/>
            <w:shd w:val="clear" w:color="auto" w:fill="FFFFFF"/>
          </w:rPr>
          <w:t>https://bpms.eorionsolution.com/neo-hr-api</w:t>
        </w:r>
        <w:r w:rsidR="00761259" w:rsidRPr="001C1FDA">
          <w:rPr>
            <w:rStyle w:val="ad"/>
            <w:strike/>
            <w:sz w:val="20"/>
            <w:shd w:val="clear" w:color="auto" w:fill="FFFFFF"/>
          </w:rPr>
          <w:t>/v1/excel/all</w:t>
        </w:r>
      </w:hyperlink>
      <w:r w:rsidR="00761259" w:rsidRPr="001C1FDA">
        <w:rPr>
          <w:strike/>
          <w:shd w:val="clear" w:color="auto" w:fill="FFFFFF"/>
        </w:rPr>
        <w:tab/>
      </w:r>
      <w:r w:rsidR="00761259" w:rsidRPr="001C1FDA">
        <w:rPr>
          <w:rFonts w:hint="eastAsia"/>
          <w:strike/>
          <w:shd w:val="clear" w:color="auto" w:fill="FFFFFF"/>
        </w:rPr>
        <w:t>（</w:t>
      </w:r>
      <w:r w:rsidR="00761259" w:rsidRPr="001C1FDA">
        <w:rPr>
          <w:rFonts w:hint="eastAsia"/>
          <w:strike/>
          <w:shd w:val="clear" w:color="auto" w:fill="FFFFFF"/>
        </w:rPr>
        <w:t>GET</w:t>
      </w:r>
      <w:r w:rsidR="00761259" w:rsidRPr="001C1FDA">
        <w:rPr>
          <w:rFonts w:hint="eastAsia"/>
          <w:strike/>
          <w:shd w:val="clear" w:color="auto" w:fill="FFFFFF"/>
        </w:rPr>
        <w:t>）</w:t>
      </w:r>
    </w:p>
    <w:p w14:paraId="51C9199A" w14:textId="77777777" w:rsidR="00761259" w:rsidRPr="001C1FDA" w:rsidRDefault="00761259" w:rsidP="00761259">
      <w:pPr>
        <w:rPr>
          <w:strike/>
        </w:rPr>
      </w:pPr>
      <w:r w:rsidRPr="001C1FDA">
        <w:rPr>
          <w:rFonts w:hint="eastAsia"/>
          <w:strike/>
        </w:rPr>
        <w:t>返回</w:t>
      </w:r>
      <w:r w:rsidRPr="001C1FDA">
        <w:rPr>
          <w:rFonts w:hint="eastAsia"/>
          <w:strike/>
        </w:rPr>
        <w:t>excel</w:t>
      </w:r>
    </w:p>
    <w:p w14:paraId="2AE80A81" w14:textId="77777777" w:rsidR="00761259" w:rsidRDefault="00761259" w:rsidP="00761259"/>
    <w:p w14:paraId="22E7BD5F" w14:textId="77777777" w:rsidR="00761259" w:rsidRDefault="00712177" w:rsidP="00761259">
      <w:pPr>
        <w:pStyle w:val="2"/>
      </w:pPr>
      <w:bookmarkStart w:id="8" w:name="_Toc532391238"/>
      <w:r>
        <w:rPr>
          <w:rFonts w:hint="eastAsia"/>
        </w:rPr>
        <w:t>五：</w:t>
      </w:r>
      <w:r w:rsidR="00761259">
        <w:rPr>
          <w:rFonts w:hint="eastAsia"/>
        </w:rPr>
        <w:t>在</w:t>
      </w:r>
      <w:proofErr w:type="spellStart"/>
      <w:r w:rsidR="00761259">
        <w:rPr>
          <w:rFonts w:hint="eastAsia"/>
        </w:rPr>
        <w:t>bpms</w:t>
      </w:r>
      <w:proofErr w:type="spellEnd"/>
      <w:r w:rsidR="00761259">
        <w:rPr>
          <w:rFonts w:hint="eastAsia"/>
        </w:rPr>
        <w:t>填写报销时新增关系人控件</w:t>
      </w:r>
      <w:bookmarkEnd w:id="8"/>
    </w:p>
    <w:p w14:paraId="2F58BC6E" w14:textId="77777777" w:rsidR="00CF6078" w:rsidRPr="00761259" w:rsidRDefault="00CF6078" w:rsidP="00CF6078"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HYPERLINK "</w:instrText>
      </w:r>
      <w:r w:rsidRPr="00CF6078">
        <w:rPr>
          <w:shd w:val="clear" w:color="auto" w:fill="FFFFFF"/>
        </w:rPr>
        <w:instrText>https://bpmswx.eorionsolution.com/hr-dp-api/v1/</w:instrText>
      </w:r>
      <w:r w:rsidRPr="00CF6078">
        <w:rPr>
          <w:rFonts w:hint="eastAsia"/>
          <w:shd w:val="clear" w:color="auto" w:fill="FFFFFF"/>
        </w:rPr>
        <w:instrText>employee</w:instrTex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instrText>/fndeleagators/</w:instrTex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instrText>{0}</w:instrText>
      </w:r>
    </w:p>
    <w:p w14:paraId="7A419668" w14:textId="34458C8B" w:rsidR="00CF6078" w:rsidRPr="00960B77" w:rsidRDefault="00CF6078" w:rsidP="00CF6078">
      <w:pPr>
        <w:rPr>
          <w:rStyle w:val="ad"/>
          <w:sz w:val="20"/>
        </w:rPr>
      </w:pPr>
      <w:r>
        <w:rPr>
          <w:shd w:val="clear" w:color="auto" w:fill="FFFFFF"/>
        </w:rPr>
        <w:instrText xml:space="preserve">" </w:instrText>
      </w:r>
      <w:r>
        <w:rPr>
          <w:shd w:val="clear" w:color="auto" w:fill="FFFFFF"/>
        </w:rPr>
        <w:fldChar w:fldCharType="separate"/>
      </w:r>
      <w:r w:rsidR="00FD2F48">
        <w:rPr>
          <w:rStyle w:val="ad"/>
          <w:sz w:val="20"/>
          <w:shd w:val="clear" w:color="auto" w:fill="FFFFFF"/>
        </w:rPr>
        <w:t>https://bpms.eorionsolution.com/neo-hr-api</w:t>
      </w:r>
      <w:r w:rsidRPr="00960B77">
        <w:rPr>
          <w:rStyle w:val="ad"/>
          <w:sz w:val="20"/>
          <w:shd w:val="clear" w:color="auto" w:fill="FFFFFF"/>
        </w:rPr>
        <w:t>/v1/</w:t>
      </w:r>
      <w:r w:rsidRPr="00960B77">
        <w:rPr>
          <w:rStyle w:val="ad"/>
          <w:rFonts w:hint="eastAsia"/>
          <w:sz w:val="20"/>
          <w:shd w:val="clear" w:color="auto" w:fill="FFFFFF"/>
        </w:rPr>
        <w:t>employee</w:t>
      </w:r>
      <w:r w:rsidRPr="00960B77">
        <w:rPr>
          <w:rStyle w:val="ad"/>
          <w:rFonts w:ascii="Helvetica" w:hAnsi="Helvetica" w:cs="Helvetica"/>
          <w:sz w:val="18"/>
          <w:szCs w:val="18"/>
          <w:shd w:val="clear" w:color="auto" w:fill="FFFFFF"/>
        </w:rPr>
        <w:t>/fndeleagators/</w:t>
      </w:r>
      <w:r w:rsidRPr="00960B77">
        <w:rPr>
          <w:rStyle w:val="ad"/>
          <w:rFonts w:ascii="Helvetica" w:hAnsi="Helvetica" w:cs="Helvetica" w:hint="eastAsia"/>
          <w:sz w:val="18"/>
          <w:szCs w:val="18"/>
          <w:shd w:val="clear" w:color="auto" w:fill="FFFFFF"/>
        </w:rPr>
        <w:t>{0}</w:t>
      </w:r>
    </w:p>
    <w:p w14:paraId="41341ACD" w14:textId="77777777" w:rsidR="00761259" w:rsidRDefault="00CF6078" w:rsidP="00CF6078">
      <w:pPr>
        <w:rPr>
          <w:shd w:val="clear" w:color="auto" w:fill="FFFFFF"/>
        </w:rPr>
      </w:pPr>
      <w:r>
        <w:rPr>
          <w:shd w:val="clear" w:color="auto" w:fill="FFFFFF"/>
        </w:rPr>
        <w:fldChar w:fldCharType="end"/>
      </w:r>
      <w:r w:rsidR="00761259">
        <w:rPr>
          <w:rFonts w:hint="eastAsia"/>
          <w:shd w:val="clear" w:color="auto" w:fill="FFFFFF"/>
        </w:rPr>
        <w:t>（</w:t>
      </w:r>
      <w:r w:rsidR="00761259">
        <w:rPr>
          <w:rFonts w:hint="eastAsia"/>
          <w:shd w:val="clear" w:color="auto" w:fill="FFFFFF"/>
        </w:rPr>
        <w:t>GET</w:t>
      </w:r>
      <w:r w:rsidR="00761259">
        <w:rPr>
          <w:rFonts w:hint="eastAsia"/>
          <w:shd w:val="clear" w:color="auto" w:fill="FFFFFF"/>
        </w:rPr>
        <w:t>）</w:t>
      </w:r>
    </w:p>
    <w:p w14:paraId="06F5109B" w14:textId="77777777" w:rsidR="00CF6078" w:rsidRDefault="00CF6078" w:rsidP="00CF6078">
      <w:r w:rsidRPr="0076378B">
        <w:rPr>
          <w:rFonts w:hint="eastAsia"/>
        </w:rPr>
        <w:t>参数：</w:t>
      </w:r>
      <w:r w:rsidRPr="0076378B">
        <w:rPr>
          <w:rFonts w:hint="eastAsia"/>
        </w:rPr>
        <w:t>{0}</w:t>
      </w:r>
      <w:r w:rsidRPr="0076378B">
        <w:rPr>
          <w:rFonts w:hint="eastAsia"/>
        </w:rPr>
        <w:t>：</w:t>
      </w:r>
      <w:r>
        <w:rPr>
          <w:rFonts w:hint="eastAsia"/>
        </w:rPr>
        <w:t>员工的</w:t>
      </w:r>
      <w:proofErr w:type="spellStart"/>
      <w:r>
        <w:rPr>
          <w:rFonts w:hint="eastAsia"/>
        </w:rPr>
        <w:t>sn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bpms</w:t>
      </w:r>
      <w:proofErr w:type="spellEnd"/>
      <w:r>
        <w:rPr>
          <w:rFonts w:hint="eastAsia"/>
        </w:rPr>
        <w:t>中应该为员工的登录账号</w:t>
      </w:r>
    </w:p>
    <w:p w14:paraId="028AAD87" w14:textId="77777777" w:rsidR="007661B3" w:rsidRDefault="009D4A30" w:rsidP="00AD6034">
      <w:r>
        <w:rPr>
          <w:rFonts w:hint="eastAsia"/>
        </w:rPr>
        <w:t>返回体：</w:t>
      </w:r>
    </w:p>
    <w:p w14:paraId="1D2FD5C2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[</w:t>
      </w:r>
    </w:p>
    <w:p w14:paraId="4F28326B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54231387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员工</w:t>
      </w:r>
      <w:proofErr w:type="spellStart"/>
      <w:r>
        <w:rPr>
          <w:rStyle w:val="string"/>
          <w:rFonts w:ascii="Consolas" w:hAnsi="Consolas"/>
          <w:color w:val="007777"/>
          <w:sz w:val="20"/>
          <w:szCs w:val="20"/>
        </w:rPr>
        <w:t>sn</w:t>
      </w:r>
      <w:proofErr w:type="spellEnd"/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60B10805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"name"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员工姓名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28D89D4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expenseType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报销级别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AED2D9C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所属公司</w:t>
      </w:r>
      <w:r>
        <w:rPr>
          <w:rStyle w:val="string"/>
          <w:rFonts w:ascii="Consolas" w:hAnsi="Consolas"/>
          <w:color w:val="007777"/>
          <w:sz w:val="20"/>
          <w:szCs w:val="20"/>
        </w:rPr>
        <w:t>/</w:t>
      </w:r>
      <w:r>
        <w:rPr>
          <w:rStyle w:val="string"/>
          <w:rFonts w:ascii="Consolas" w:hAnsi="Consolas"/>
          <w:color w:val="007777"/>
          <w:sz w:val="20"/>
          <w:szCs w:val="20"/>
        </w:rPr>
        <w:t>学校</w:t>
      </w:r>
      <w:r>
        <w:rPr>
          <w:rStyle w:val="string"/>
          <w:rFonts w:ascii="Consolas" w:hAnsi="Consolas"/>
          <w:color w:val="007777"/>
          <w:sz w:val="20"/>
          <w:szCs w:val="20"/>
        </w:rPr>
        <w:t>(</w:t>
      </w:r>
      <w:r>
        <w:rPr>
          <w:rStyle w:val="string"/>
          <w:rFonts w:ascii="Consolas" w:hAnsi="Consolas"/>
          <w:color w:val="007777"/>
          <w:sz w:val="20"/>
          <w:szCs w:val="20"/>
        </w:rPr>
        <w:t>实体</w:t>
      </w:r>
      <w:r>
        <w:rPr>
          <w:rStyle w:val="string"/>
          <w:rFonts w:ascii="Consolas" w:hAnsi="Consolas"/>
          <w:color w:val="007777"/>
          <w:sz w:val="20"/>
          <w:szCs w:val="20"/>
        </w:rPr>
        <w:t>)"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7FB77DD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实体名称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53240FB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corpLevel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实体级别（学校或者公司）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</w:p>
    <w:p w14:paraId="43F3905C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</w:p>
    <w:p w14:paraId="71F5F595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{</w:t>
      </w:r>
    </w:p>
    <w:p w14:paraId="03DB3F02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委托人</w:t>
      </w:r>
      <w:proofErr w:type="spellStart"/>
      <w:r>
        <w:rPr>
          <w:rStyle w:val="string"/>
          <w:rFonts w:ascii="Consolas" w:hAnsi="Consolas"/>
          <w:color w:val="007777"/>
          <w:sz w:val="20"/>
          <w:szCs w:val="20"/>
        </w:rPr>
        <w:t>sn</w:t>
      </w:r>
      <w:proofErr w:type="spellEnd"/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0D0CD62B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"name"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委托人姓名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4080EA11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expenseType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委托人报销级别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2CA05BBA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corpSn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所属公司</w:t>
      </w:r>
      <w:r>
        <w:rPr>
          <w:rStyle w:val="string"/>
          <w:rFonts w:ascii="Consolas" w:hAnsi="Consolas"/>
          <w:color w:val="007777"/>
          <w:sz w:val="20"/>
          <w:szCs w:val="20"/>
        </w:rPr>
        <w:t>/</w:t>
      </w:r>
      <w:r>
        <w:rPr>
          <w:rStyle w:val="string"/>
          <w:rFonts w:ascii="Consolas" w:hAnsi="Consolas"/>
          <w:color w:val="007777"/>
          <w:sz w:val="20"/>
          <w:szCs w:val="20"/>
        </w:rPr>
        <w:t>学校</w:t>
      </w:r>
      <w:r>
        <w:rPr>
          <w:rStyle w:val="string"/>
          <w:rFonts w:ascii="Consolas" w:hAnsi="Consolas"/>
          <w:color w:val="007777"/>
          <w:sz w:val="20"/>
          <w:szCs w:val="20"/>
        </w:rPr>
        <w:t>(</w:t>
      </w:r>
      <w:r>
        <w:rPr>
          <w:rStyle w:val="string"/>
          <w:rFonts w:ascii="Consolas" w:hAnsi="Consolas"/>
          <w:color w:val="007777"/>
          <w:sz w:val="20"/>
          <w:szCs w:val="20"/>
        </w:rPr>
        <w:t>实体</w:t>
      </w:r>
      <w:r>
        <w:rPr>
          <w:rStyle w:val="string"/>
          <w:rFonts w:ascii="Consolas" w:hAnsi="Consolas"/>
          <w:color w:val="007777"/>
          <w:sz w:val="20"/>
          <w:szCs w:val="20"/>
        </w:rPr>
        <w:t>)"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1EEBC856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proofErr w:type="spellStart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corpName</w:t>
      </w:r>
      <w:proofErr w:type="spellEnd"/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实体名称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comma"/>
          <w:rFonts w:ascii="Consolas" w:hAnsi="Consolas"/>
          <w:b/>
          <w:bCs/>
          <w:color w:val="000000"/>
          <w:sz w:val="20"/>
          <w:szCs w:val="20"/>
        </w:rPr>
        <w:t>,</w:t>
      </w:r>
      <w:r>
        <w:rPr>
          <w:rStyle w:val="string"/>
          <w:rFonts w:ascii="Consolas" w:hAnsi="Consolas"/>
          <w:color w:val="007777"/>
          <w:sz w:val="20"/>
          <w:szCs w:val="20"/>
        </w:rPr>
        <w:t xml:space="preserve"> </w:t>
      </w:r>
    </w:p>
    <w:p w14:paraId="567155F2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ropertyname"/>
          <w:rFonts w:ascii="Consolas" w:hAnsi="Consolas"/>
          <w:b/>
          <w:bCs/>
          <w:color w:val="CC0000"/>
          <w:sz w:val="20"/>
          <w:szCs w:val="20"/>
        </w:rPr>
        <w:t>"corpLevel"</w:t>
      </w:r>
      <w:r>
        <w:rPr>
          <w:rFonts w:ascii="Consolas" w:hAnsi="Consolas"/>
          <w:color w:val="333333"/>
          <w:sz w:val="20"/>
          <w:szCs w:val="20"/>
        </w:rPr>
        <w:t xml:space="preserve">: 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  <w:r>
        <w:rPr>
          <w:rStyle w:val="string"/>
          <w:rFonts w:ascii="Consolas" w:hAnsi="Consolas"/>
          <w:color w:val="007777"/>
          <w:sz w:val="20"/>
          <w:szCs w:val="20"/>
        </w:rPr>
        <w:t>实体级别（学校或者公司）</w:t>
      </w:r>
      <w:r>
        <w:rPr>
          <w:rStyle w:val="string"/>
          <w:rFonts w:ascii="Consolas" w:hAnsi="Consolas"/>
          <w:color w:val="007777"/>
          <w:sz w:val="20"/>
          <w:szCs w:val="20"/>
        </w:rPr>
        <w:t>"</w:t>
      </w:r>
    </w:p>
    <w:p w14:paraId="54FB026C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 xml:space="preserve">    </w:t>
      </w:r>
      <w:r>
        <w:rPr>
          <w:rStyle w:val="objectbrace"/>
          <w:rFonts w:ascii="Consolas" w:hAnsi="Consolas"/>
          <w:b/>
          <w:bCs/>
          <w:color w:val="00AA00"/>
          <w:sz w:val="20"/>
          <w:szCs w:val="20"/>
        </w:rPr>
        <w:t>}</w:t>
      </w:r>
      <w:r>
        <w:rPr>
          <w:rStyle w:val="objectbrace"/>
          <w:rFonts w:ascii="Consolas" w:hAnsi="Consolas" w:hint="eastAsia"/>
          <w:b/>
          <w:bCs/>
          <w:color w:val="00AA00"/>
          <w:sz w:val="20"/>
          <w:szCs w:val="20"/>
        </w:rPr>
        <w:t>。。。多个委托人</w:t>
      </w:r>
    </w:p>
    <w:p w14:paraId="3C98DD73" w14:textId="77777777" w:rsidR="00731231" w:rsidRDefault="00731231" w:rsidP="00731231">
      <w:pPr>
        <w:pStyle w:val="HTML"/>
        <w:shd w:val="clear" w:color="auto" w:fill="F5F5F5"/>
        <w:wordWrap w:val="0"/>
        <w:spacing w:line="27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arraybrace"/>
          <w:rFonts w:ascii="Consolas" w:hAnsi="Consolas"/>
          <w:b/>
          <w:bCs/>
          <w:color w:val="0033FF"/>
          <w:sz w:val="20"/>
          <w:szCs w:val="20"/>
        </w:rPr>
        <w:t>]</w:t>
      </w:r>
    </w:p>
    <w:p w14:paraId="4F74540D" w14:textId="77777777" w:rsidR="007661B3" w:rsidRDefault="007661B3" w:rsidP="00AD6034"/>
    <w:p w14:paraId="3CC9574E" w14:textId="77777777" w:rsidR="00F0360B" w:rsidRPr="00F0360B" w:rsidRDefault="00F0360B" w:rsidP="00F0360B">
      <w:proofErr w:type="spellStart"/>
      <w:r>
        <w:t>B</w:t>
      </w:r>
      <w:r>
        <w:rPr>
          <w:rFonts w:hint="eastAsia"/>
        </w:rPr>
        <w:t>pms</w:t>
      </w:r>
      <w:proofErr w:type="spellEnd"/>
      <w:r>
        <w:rPr>
          <w:rFonts w:hint="eastAsia"/>
        </w:rPr>
        <w:t>中新增关系人控件，调用此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获取委托人列表，员工填写报销时，</w:t>
      </w:r>
      <w:r w:rsidR="007D57AF">
        <w:rPr>
          <w:rFonts w:hint="eastAsia"/>
        </w:rPr>
        <w:t>这个控件</w:t>
      </w:r>
      <w:r>
        <w:rPr>
          <w:rFonts w:hint="eastAsia"/>
        </w:rPr>
        <w:t>默认</w:t>
      </w:r>
      <w:r w:rsidR="007D57AF">
        <w:rPr>
          <w:rFonts w:hint="eastAsia"/>
        </w:rPr>
        <w:t>选定</w:t>
      </w:r>
      <w:r>
        <w:rPr>
          <w:rFonts w:hint="eastAsia"/>
        </w:rPr>
        <w:t>是自己</w:t>
      </w:r>
      <w:r w:rsidR="007D57AF">
        <w:rPr>
          <w:rFonts w:hint="eastAsia"/>
        </w:rPr>
        <w:t>，（返回值中的第一条数据就是自己）。如果要帮委托人填写报销单，那么就下</w:t>
      </w:r>
      <w:proofErr w:type="gramStart"/>
      <w:r w:rsidR="007D57AF">
        <w:rPr>
          <w:rFonts w:hint="eastAsia"/>
        </w:rPr>
        <w:t>拉选择</w:t>
      </w:r>
      <w:proofErr w:type="gramEnd"/>
      <w:r w:rsidR="007D57AF">
        <w:rPr>
          <w:rFonts w:hint="eastAsia"/>
        </w:rPr>
        <w:t>其他人。</w:t>
      </w:r>
      <w:r w:rsidR="00D70B7F">
        <w:rPr>
          <w:rFonts w:hint="eastAsia"/>
        </w:rPr>
        <w:t>在</w:t>
      </w:r>
      <w:proofErr w:type="spellStart"/>
      <w:r w:rsidR="00D70B7F">
        <w:rPr>
          <w:rFonts w:hint="eastAsia"/>
        </w:rPr>
        <w:t>bpms</w:t>
      </w:r>
      <w:proofErr w:type="spellEnd"/>
      <w:r w:rsidR="00D70B7F">
        <w:rPr>
          <w:rFonts w:hint="eastAsia"/>
        </w:rPr>
        <w:t>中选中之后，可以将整个对象</w:t>
      </w:r>
      <w:r w:rsidR="00D70B7F" w:rsidRPr="00D70B7F">
        <w:rPr>
          <w:rFonts w:hint="eastAsia"/>
        </w:rPr>
        <w:t>{"</w:t>
      </w:r>
      <w:proofErr w:type="spellStart"/>
      <w:r w:rsidR="00D70B7F" w:rsidRPr="00D70B7F">
        <w:rPr>
          <w:rFonts w:hint="eastAsia"/>
        </w:rPr>
        <w:t>sn</w:t>
      </w:r>
      <w:proofErr w:type="spellEnd"/>
      <w:r w:rsidR="00D70B7F" w:rsidRPr="00D70B7F">
        <w:rPr>
          <w:rFonts w:hint="eastAsia"/>
        </w:rPr>
        <w:t>": "</w:t>
      </w:r>
      <w:r w:rsidR="00D70B7F" w:rsidRPr="00D70B7F">
        <w:rPr>
          <w:rFonts w:hint="eastAsia"/>
        </w:rPr>
        <w:t>员工</w:t>
      </w:r>
      <w:proofErr w:type="spellStart"/>
      <w:r w:rsidR="00D70B7F" w:rsidRPr="00D70B7F">
        <w:rPr>
          <w:rFonts w:hint="eastAsia"/>
        </w:rPr>
        <w:t>sn</w:t>
      </w:r>
      <w:proofErr w:type="spellEnd"/>
      <w:r w:rsidR="00D70B7F" w:rsidRPr="00D70B7F">
        <w:rPr>
          <w:rFonts w:hint="eastAsia"/>
        </w:rPr>
        <w:t>","name": "</w:t>
      </w:r>
      <w:r w:rsidR="00D70B7F" w:rsidRPr="00D70B7F">
        <w:rPr>
          <w:rFonts w:hint="eastAsia"/>
        </w:rPr>
        <w:t>员工姓名</w:t>
      </w:r>
      <w:r w:rsidR="00D70B7F" w:rsidRPr="00D70B7F">
        <w:rPr>
          <w:rFonts w:hint="eastAsia"/>
        </w:rPr>
        <w:t>"</w:t>
      </w:r>
      <w:r w:rsidR="00D70B7F" w:rsidRPr="00D70B7F">
        <w:rPr>
          <w:rFonts w:hint="eastAsia"/>
        </w:rPr>
        <w:t>。。。</w:t>
      </w:r>
      <w:r w:rsidR="00D70B7F" w:rsidRPr="00D70B7F">
        <w:rPr>
          <w:rFonts w:hint="eastAsia"/>
        </w:rPr>
        <w:t>}</w:t>
      </w:r>
      <w:r w:rsidR="00D70B7F">
        <w:rPr>
          <w:rFonts w:hint="eastAsia"/>
        </w:rPr>
        <w:t>转成字符串存在</w:t>
      </w:r>
      <w:r w:rsidR="00D70B7F">
        <w:rPr>
          <w:rFonts w:hint="eastAsia"/>
        </w:rPr>
        <w:t>variable</w:t>
      </w:r>
      <w:r w:rsidR="00D70B7F">
        <w:rPr>
          <w:rFonts w:hint="eastAsia"/>
        </w:rPr>
        <w:t>中吗？然后显示的时候就显示</w:t>
      </w:r>
      <w:r w:rsidR="00D70B7F">
        <w:rPr>
          <w:rFonts w:hint="eastAsia"/>
        </w:rPr>
        <w:t>name</w:t>
      </w:r>
      <w:r w:rsidR="00ED4E0A">
        <w:rPr>
          <w:rFonts w:hint="eastAsia"/>
        </w:rPr>
        <w:t>。</w:t>
      </w:r>
    </w:p>
    <w:p w14:paraId="13272A59" w14:textId="77777777" w:rsidR="00F0360B" w:rsidRDefault="00F0360B" w:rsidP="00F0360B"/>
    <w:p w14:paraId="60905818" w14:textId="77777777" w:rsidR="00712177" w:rsidRDefault="00712177" w:rsidP="00712177">
      <w:pPr>
        <w:pStyle w:val="2"/>
      </w:pPr>
      <w:bookmarkStart w:id="9" w:name="_Toc532391239"/>
      <w:r>
        <w:rPr>
          <w:rFonts w:hint="eastAsia"/>
        </w:rPr>
        <w:t>六：条件查询成本中心，组织，员工</w:t>
      </w:r>
      <w:bookmarkEnd w:id="9"/>
    </w:p>
    <w:p w14:paraId="1C9080AA" w14:textId="77777777" w:rsidR="00712177" w:rsidRDefault="00712177" w:rsidP="00712177">
      <w:pPr>
        <w:pStyle w:val="af0"/>
        <w:numPr>
          <w:ilvl w:val="0"/>
          <w:numId w:val="7"/>
        </w:numPr>
      </w:pPr>
      <w:r>
        <w:rPr>
          <w:rFonts w:hint="eastAsia"/>
        </w:rPr>
        <w:t>成本中心</w:t>
      </w:r>
      <w:r w:rsidR="00EF6A9E">
        <w:rPr>
          <w:rFonts w:hint="eastAsia"/>
        </w:rPr>
        <w:t>，查询条件为</w:t>
      </w:r>
      <w:r w:rsidR="006166B1">
        <w:rPr>
          <w:rFonts w:hint="eastAsia"/>
        </w:rPr>
        <w:t>名称和代码</w:t>
      </w:r>
    </w:p>
    <w:p w14:paraId="6EA4BB78" w14:textId="4B6ECA71" w:rsidR="00712177" w:rsidRPr="00712177" w:rsidRDefault="00712177" w:rsidP="00712177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  <w:t xml:space="preserve"> </w:t>
      </w:r>
      <w:r w:rsidR="00FD2F48">
        <w:rPr>
          <w:shd w:val="clear" w:color="auto" w:fill="FFFFFF"/>
        </w:rPr>
        <w:t>https://bpms.eorionsolution.com/neo-hr-api</w:t>
      </w:r>
      <w:r w:rsidRPr="00712177">
        <w:rPr>
          <w:shd w:val="clear" w:color="auto" w:fill="FFFFFF"/>
        </w:rPr>
        <w:t>/v1/costCenter?page=</w:t>
      </w:r>
      <w:r w:rsidRPr="00712177">
        <w:rPr>
          <w:rFonts w:hint="eastAsia"/>
          <w:color w:val="FF0000"/>
          <w:shd w:val="clear" w:color="auto" w:fill="FFFFFF"/>
        </w:rPr>
        <w:t>{</w:t>
      </w:r>
      <w:proofErr w:type="gramStart"/>
      <w:r w:rsidRPr="00712177">
        <w:rPr>
          <w:rFonts w:hint="eastAsia"/>
          <w:color w:val="FF0000"/>
          <w:shd w:val="clear" w:color="auto" w:fill="FFFFFF"/>
        </w:rPr>
        <w:t>0}</w:t>
      </w:r>
      <w:r w:rsidRPr="00712177">
        <w:rPr>
          <w:shd w:val="clear" w:color="auto" w:fill="FFFFFF"/>
        </w:rPr>
        <w:t>&amp;</w:t>
      </w:r>
      <w:proofErr w:type="gramEnd"/>
      <w:r w:rsidRPr="00712177">
        <w:rPr>
          <w:shd w:val="clear" w:color="auto" w:fill="FFFFFF"/>
        </w:rPr>
        <w:t>size=</w:t>
      </w:r>
      <w:r w:rsidRPr="00712177">
        <w:rPr>
          <w:rFonts w:hint="eastAsia"/>
          <w:color w:val="FF0000"/>
          <w:shd w:val="clear" w:color="auto" w:fill="FFFFFF"/>
        </w:rPr>
        <w:t>{1}[&amp;depth={2}</w:t>
      </w:r>
      <w:r>
        <w:rPr>
          <w:rFonts w:hint="eastAsia"/>
          <w:color w:val="FF0000"/>
          <w:shd w:val="clear" w:color="auto" w:fill="FFFFFF"/>
        </w:rPr>
        <w:t>&amp;name={3}&amp;code={4}</w:t>
      </w:r>
      <w:r w:rsidRPr="00712177">
        <w:rPr>
          <w:color w:val="FF0000"/>
          <w:shd w:val="clear" w:color="auto" w:fill="FFFFFF"/>
        </w:rPr>
        <w:t>]</w:t>
      </w:r>
    </w:p>
    <w:p w14:paraId="40B8CFE6" w14:textId="77777777" w:rsidR="00712177" w:rsidRDefault="00712177" w:rsidP="00712177">
      <w:r>
        <w:rPr>
          <w:rFonts w:hint="eastAsia"/>
        </w:rPr>
        <w:t>参数：</w:t>
      </w:r>
      <w:r>
        <w:tab/>
        <w:t>{0}</w:t>
      </w:r>
      <w:r>
        <w:rPr>
          <w:rFonts w:hint="eastAsia"/>
        </w:rPr>
        <w:t>：页码</w:t>
      </w:r>
      <w:r w:rsidR="003D4670">
        <w:rPr>
          <w:rFonts w:hint="eastAsia"/>
        </w:rPr>
        <w:t>，第一页从</w:t>
      </w:r>
      <w:r w:rsidR="003D4670">
        <w:rPr>
          <w:rFonts w:hint="eastAsia"/>
        </w:rPr>
        <w:t>0</w:t>
      </w:r>
      <w:r w:rsidR="003D4670">
        <w:rPr>
          <w:rFonts w:hint="eastAsia"/>
        </w:rPr>
        <w:t>开始</w:t>
      </w:r>
    </w:p>
    <w:p w14:paraId="0D0C7436" w14:textId="77777777" w:rsidR="00712177" w:rsidRDefault="00712177" w:rsidP="00712177">
      <w:r>
        <w:tab/>
      </w:r>
      <w:r>
        <w:rPr>
          <w:rFonts w:hint="eastAsia"/>
        </w:rPr>
        <w:t>{1}</w:t>
      </w:r>
      <w:r>
        <w:rPr>
          <w:rFonts w:hint="eastAsia"/>
        </w:rPr>
        <w:t>：每页显示行数</w:t>
      </w:r>
    </w:p>
    <w:p w14:paraId="31D3044C" w14:textId="77777777" w:rsidR="00712177" w:rsidRDefault="00712177" w:rsidP="00712177">
      <w:pPr>
        <w:rPr>
          <w:shd w:val="clear" w:color="auto" w:fill="FFFFFF"/>
        </w:rPr>
      </w:pPr>
      <w:r>
        <w:tab/>
      </w:r>
      <w:r>
        <w:rPr>
          <w:rFonts w:hint="eastAsia"/>
        </w:rPr>
        <w:t>{2}</w:t>
      </w:r>
      <w:r>
        <w:rPr>
          <w:rFonts w:hint="eastAsia"/>
        </w:rPr>
        <w:t>：查询的深度，默认值是</w:t>
      </w:r>
      <w:r>
        <w:rPr>
          <w:rFonts w:hint="eastAsia"/>
        </w:rPr>
        <w:t>0</w:t>
      </w:r>
      <w:r>
        <w:rPr>
          <w:rFonts w:hint="eastAsia"/>
        </w:rPr>
        <w:t>，只查询成本中心自己的属性，改成</w:t>
      </w:r>
      <w:r>
        <w:rPr>
          <w:rFonts w:hint="eastAsia"/>
        </w:rPr>
        <w:t>1</w:t>
      </w:r>
      <w:r>
        <w:rPr>
          <w:rFonts w:hint="eastAsia"/>
        </w:rPr>
        <w:t>，可以查询到成本中心下面挂钩的员工，</w:t>
      </w:r>
      <w:r w:rsidRPr="00712177">
        <w:rPr>
          <w:rFonts w:hint="eastAsia"/>
          <w:shd w:val="clear" w:color="auto" w:fill="FFFFFF"/>
        </w:rPr>
        <w:t>&amp;depth={2}</w:t>
      </w:r>
      <w:r w:rsidRPr="00712177">
        <w:rPr>
          <w:rFonts w:hint="eastAsia"/>
          <w:shd w:val="clear" w:color="auto" w:fill="FFFFFF"/>
        </w:rPr>
        <w:t>不是必填。</w:t>
      </w:r>
    </w:p>
    <w:p w14:paraId="0758B8CC" w14:textId="77777777" w:rsidR="00712177" w:rsidRPr="00712177" w:rsidRDefault="00712177" w:rsidP="00712177"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{3}</w:t>
      </w:r>
      <w:r>
        <w:rPr>
          <w:rFonts w:hint="eastAsia"/>
          <w:shd w:val="clear" w:color="auto" w:fill="FFFFFF"/>
        </w:rPr>
        <w:t>：成本中心名称</w:t>
      </w:r>
      <w:r w:rsidRPr="00712177">
        <w:rPr>
          <w:rFonts w:hint="eastAsia"/>
        </w:rPr>
        <w:t>，如果查询框内没有输入，</w:t>
      </w:r>
      <w:r w:rsidRPr="00712177">
        <w:rPr>
          <w:rFonts w:hint="eastAsia"/>
        </w:rPr>
        <w:t>&amp;name={3}</w:t>
      </w:r>
      <w:r w:rsidRPr="00712177">
        <w:rPr>
          <w:rFonts w:hint="eastAsia"/>
        </w:rPr>
        <w:t>不用拼接在</w:t>
      </w:r>
      <w:proofErr w:type="spellStart"/>
      <w:r w:rsidRPr="00712177">
        <w:rPr>
          <w:rFonts w:hint="eastAsia"/>
        </w:rPr>
        <w:t>url</w:t>
      </w:r>
      <w:proofErr w:type="spellEnd"/>
      <w:r w:rsidRPr="00712177">
        <w:rPr>
          <w:rFonts w:hint="eastAsia"/>
        </w:rPr>
        <w:t>上</w:t>
      </w:r>
    </w:p>
    <w:p w14:paraId="71B60DC6" w14:textId="77777777" w:rsidR="00712177" w:rsidRDefault="00712177" w:rsidP="00712177"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{4}</w:t>
      </w:r>
      <w:r>
        <w:rPr>
          <w:rFonts w:hint="eastAsia"/>
          <w:shd w:val="clear" w:color="auto" w:fill="FFFFFF"/>
        </w:rPr>
        <w:t>：成本中心代码，</w:t>
      </w:r>
      <w:r w:rsidRPr="00712177">
        <w:rPr>
          <w:rFonts w:hint="eastAsia"/>
        </w:rPr>
        <w:t>如果查询框内没有输入，</w:t>
      </w:r>
      <w:r w:rsidRPr="00712177">
        <w:rPr>
          <w:rFonts w:hint="eastAsia"/>
        </w:rPr>
        <w:t>&amp;</w:t>
      </w:r>
      <w:r>
        <w:rPr>
          <w:rFonts w:hint="eastAsia"/>
        </w:rPr>
        <w:t>code</w:t>
      </w:r>
      <w:r w:rsidRPr="00712177">
        <w:rPr>
          <w:rFonts w:hint="eastAsia"/>
        </w:rPr>
        <w:t>={</w:t>
      </w:r>
      <w:r>
        <w:rPr>
          <w:rFonts w:hint="eastAsia"/>
        </w:rPr>
        <w:t>4</w:t>
      </w:r>
      <w:r w:rsidRPr="00712177">
        <w:rPr>
          <w:rFonts w:hint="eastAsia"/>
        </w:rPr>
        <w:t>}</w:t>
      </w:r>
      <w:r w:rsidRPr="00712177">
        <w:rPr>
          <w:rFonts w:hint="eastAsia"/>
        </w:rPr>
        <w:t>不用拼接在</w:t>
      </w:r>
      <w:proofErr w:type="spellStart"/>
      <w:r w:rsidRPr="00712177">
        <w:rPr>
          <w:rFonts w:hint="eastAsia"/>
        </w:rPr>
        <w:t>url</w:t>
      </w:r>
      <w:proofErr w:type="spellEnd"/>
      <w:r w:rsidRPr="00712177">
        <w:rPr>
          <w:rFonts w:hint="eastAsia"/>
        </w:rPr>
        <w:t>上</w:t>
      </w:r>
    </w:p>
    <w:p w14:paraId="703B5073" w14:textId="77777777" w:rsidR="006166B1" w:rsidRDefault="006166B1" w:rsidP="00712177"/>
    <w:p w14:paraId="2E8A3ECB" w14:textId="77777777" w:rsidR="006166B1" w:rsidRDefault="006166B1" w:rsidP="006166B1">
      <w:pPr>
        <w:pStyle w:val="af0"/>
        <w:numPr>
          <w:ilvl w:val="0"/>
          <w:numId w:val="7"/>
        </w:numPr>
      </w:pPr>
      <w:r>
        <w:rPr>
          <w:rFonts w:hint="eastAsia"/>
        </w:rPr>
        <w:t>组织，查询条件为名称和代码</w:t>
      </w:r>
    </w:p>
    <w:p w14:paraId="0897C4B2" w14:textId="1D05B089" w:rsidR="006166B1" w:rsidRPr="006166B1" w:rsidRDefault="006166B1" w:rsidP="006166B1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 w:rsidRPr="006166B1">
        <w:rPr>
          <w:shd w:val="clear" w:color="auto" w:fill="FFFFFF"/>
        </w:rPr>
        <w:t>/v1/departmen</w:t>
      </w:r>
      <w:r w:rsidRPr="006166B1">
        <w:rPr>
          <w:rFonts w:hint="eastAsia"/>
          <w:shd w:val="clear" w:color="auto" w:fill="FFFFFF"/>
        </w:rPr>
        <w:t>t</w:t>
      </w:r>
      <w:r w:rsidRPr="006166B1">
        <w:rPr>
          <w:shd w:val="clear" w:color="auto" w:fill="FFFFFF"/>
        </w:rPr>
        <w:t>?page=</w:t>
      </w:r>
      <w:r w:rsidRPr="006166B1">
        <w:rPr>
          <w:rFonts w:hint="eastAsia"/>
          <w:color w:val="FF0000"/>
          <w:shd w:val="clear" w:color="auto" w:fill="FFFFFF"/>
        </w:rPr>
        <w:t>{</w:t>
      </w:r>
      <w:proofErr w:type="gramStart"/>
      <w:r w:rsidRPr="006166B1">
        <w:rPr>
          <w:rFonts w:hint="eastAsia"/>
          <w:color w:val="FF0000"/>
          <w:shd w:val="clear" w:color="auto" w:fill="FFFFFF"/>
        </w:rPr>
        <w:t>0}</w:t>
      </w:r>
      <w:r w:rsidRPr="006166B1">
        <w:rPr>
          <w:shd w:val="clear" w:color="auto" w:fill="FFFFFF"/>
        </w:rPr>
        <w:t>&amp;</w:t>
      </w:r>
      <w:proofErr w:type="gramEnd"/>
      <w:r w:rsidRPr="006166B1">
        <w:rPr>
          <w:shd w:val="clear" w:color="auto" w:fill="FFFFFF"/>
        </w:rPr>
        <w:t>size=</w:t>
      </w:r>
      <w:r w:rsidRPr="006166B1">
        <w:rPr>
          <w:rFonts w:hint="eastAsia"/>
          <w:color w:val="FF0000"/>
          <w:shd w:val="clear" w:color="auto" w:fill="FFFFFF"/>
        </w:rPr>
        <w:t>{1}</w:t>
      </w:r>
      <w:r w:rsidRPr="006166B1">
        <w:rPr>
          <w:color w:val="FF0000"/>
          <w:shd w:val="clear" w:color="auto" w:fill="FFFFFF"/>
        </w:rPr>
        <w:t xml:space="preserve"> </w:t>
      </w:r>
      <w:r w:rsidRPr="006166B1">
        <w:rPr>
          <w:rFonts w:hint="eastAsia"/>
          <w:color w:val="FF0000"/>
          <w:shd w:val="clear" w:color="auto" w:fill="FFFFFF"/>
        </w:rPr>
        <w:t>[&amp;depth={2}</w:t>
      </w:r>
      <w:r>
        <w:rPr>
          <w:rFonts w:hint="eastAsia"/>
          <w:color w:val="FF0000"/>
          <w:shd w:val="clear" w:color="auto" w:fill="FFFFFF"/>
        </w:rPr>
        <w:t>&amp;name</w:t>
      </w:r>
      <w:r>
        <w:rPr>
          <w:color w:val="FF0000"/>
          <w:shd w:val="clear" w:color="auto" w:fill="FFFFFF"/>
        </w:rPr>
        <w:t>={3}&amp;</w:t>
      </w:r>
      <w:proofErr w:type="spellStart"/>
      <w:r>
        <w:rPr>
          <w:color w:val="FF0000"/>
          <w:shd w:val="clear" w:color="auto" w:fill="FFFFFF"/>
        </w:rPr>
        <w:t>sn</w:t>
      </w:r>
      <w:proofErr w:type="spellEnd"/>
      <w:r>
        <w:rPr>
          <w:color w:val="FF0000"/>
          <w:shd w:val="clear" w:color="auto" w:fill="FFFFFF"/>
        </w:rPr>
        <w:t>={4}</w:t>
      </w:r>
      <w:r w:rsidRPr="006166B1">
        <w:rPr>
          <w:color w:val="FF0000"/>
          <w:shd w:val="clear" w:color="auto" w:fill="FFFFFF"/>
        </w:rPr>
        <w:t>]</w:t>
      </w:r>
    </w:p>
    <w:p w14:paraId="41619710" w14:textId="77777777" w:rsidR="006166B1" w:rsidRPr="003D4670" w:rsidRDefault="006166B1" w:rsidP="006166B1">
      <w:r>
        <w:rPr>
          <w:rFonts w:hint="eastAsia"/>
        </w:rPr>
        <w:t>参数：</w:t>
      </w:r>
      <w:r>
        <w:tab/>
        <w:t>{0}</w:t>
      </w:r>
      <w:r>
        <w:rPr>
          <w:rFonts w:hint="eastAsia"/>
        </w:rPr>
        <w:t>：页码</w:t>
      </w:r>
      <w:r w:rsidR="003D4670">
        <w:rPr>
          <w:rFonts w:hint="eastAsia"/>
        </w:rPr>
        <w:t>，第一页从</w:t>
      </w:r>
      <w:r w:rsidR="003D4670">
        <w:rPr>
          <w:rFonts w:hint="eastAsia"/>
        </w:rPr>
        <w:t>0</w:t>
      </w:r>
      <w:r w:rsidR="003D4670">
        <w:rPr>
          <w:rFonts w:hint="eastAsia"/>
        </w:rPr>
        <w:t>开始</w:t>
      </w:r>
    </w:p>
    <w:p w14:paraId="57ED15B5" w14:textId="77777777" w:rsidR="006166B1" w:rsidRDefault="006166B1" w:rsidP="006166B1">
      <w:r>
        <w:tab/>
      </w:r>
      <w:r>
        <w:rPr>
          <w:rFonts w:hint="eastAsia"/>
        </w:rPr>
        <w:t>{1}</w:t>
      </w:r>
      <w:r>
        <w:rPr>
          <w:rFonts w:hint="eastAsia"/>
        </w:rPr>
        <w:t>：每页显示行数</w:t>
      </w:r>
    </w:p>
    <w:p w14:paraId="3D6692E0" w14:textId="77777777" w:rsidR="006166B1" w:rsidRPr="006166B1" w:rsidRDefault="006166B1" w:rsidP="006166B1">
      <w:pPr>
        <w:rPr>
          <w:shd w:val="clear" w:color="auto" w:fill="FFFFFF"/>
        </w:rPr>
      </w:pPr>
      <w:r>
        <w:tab/>
      </w:r>
      <w:r>
        <w:rPr>
          <w:rFonts w:hint="eastAsia"/>
        </w:rPr>
        <w:t>{2}</w:t>
      </w:r>
      <w:r>
        <w:rPr>
          <w:rFonts w:hint="eastAsia"/>
        </w:rPr>
        <w:t>：查询的深度，默认值是</w:t>
      </w:r>
      <w:r>
        <w:rPr>
          <w:rFonts w:hint="eastAsia"/>
        </w:rPr>
        <w:t>0</w:t>
      </w:r>
      <w:r>
        <w:rPr>
          <w:rFonts w:hint="eastAsia"/>
        </w:rPr>
        <w:t>，只查询组织自己的属性，改成</w:t>
      </w:r>
      <w:r>
        <w:rPr>
          <w:rFonts w:hint="eastAsia"/>
        </w:rPr>
        <w:t>1</w:t>
      </w:r>
      <w:r>
        <w:rPr>
          <w:rFonts w:hint="eastAsia"/>
        </w:rPr>
        <w:t>，可以查询到组织和其它节点的关系，</w:t>
      </w:r>
      <w:r w:rsidRPr="006166B1">
        <w:rPr>
          <w:rFonts w:hint="eastAsia"/>
          <w:shd w:val="clear" w:color="auto" w:fill="FFFFFF"/>
        </w:rPr>
        <w:t>&amp;depth={2}</w:t>
      </w:r>
      <w:r w:rsidRPr="006166B1">
        <w:rPr>
          <w:rFonts w:hint="eastAsia"/>
          <w:shd w:val="clear" w:color="auto" w:fill="FFFFFF"/>
        </w:rPr>
        <w:t>不是必填。如果平级显示，默认就可以了，如果想要树状显示，改成</w:t>
      </w:r>
      <w:r w:rsidRPr="006166B1">
        <w:rPr>
          <w:rFonts w:hint="eastAsia"/>
          <w:shd w:val="clear" w:color="auto" w:fill="FFFFFF"/>
        </w:rPr>
        <w:t>1</w:t>
      </w:r>
      <w:r w:rsidRPr="006166B1">
        <w:rPr>
          <w:rFonts w:hint="eastAsia"/>
          <w:shd w:val="clear" w:color="auto" w:fill="FFFFFF"/>
        </w:rPr>
        <w:t>应该就可以了。</w:t>
      </w:r>
    </w:p>
    <w:p w14:paraId="231D7837" w14:textId="77777777" w:rsidR="006166B1" w:rsidRPr="00712177" w:rsidRDefault="006166B1" w:rsidP="006166B1">
      <w:pPr>
        <w:ind w:firstLine="720"/>
      </w:pPr>
      <w:r>
        <w:rPr>
          <w:rFonts w:hint="eastAsia"/>
          <w:shd w:val="clear" w:color="auto" w:fill="FFFFFF"/>
        </w:rPr>
        <w:t>{3}</w:t>
      </w:r>
      <w:r>
        <w:rPr>
          <w:rFonts w:hint="eastAsia"/>
          <w:shd w:val="clear" w:color="auto" w:fill="FFFFFF"/>
        </w:rPr>
        <w:t>：组织名称</w:t>
      </w:r>
      <w:r w:rsidRPr="00712177">
        <w:rPr>
          <w:rFonts w:hint="eastAsia"/>
        </w:rPr>
        <w:t>，如果查询框内没有输入，</w:t>
      </w:r>
      <w:r w:rsidRPr="00712177">
        <w:rPr>
          <w:rFonts w:hint="eastAsia"/>
        </w:rPr>
        <w:t>&amp;name={3}</w:t>
      </w:r>
      <w:r w:rsidRPr="00712177">
        <w:rPr>
          <w:rFonts w:hint="eastAsia"/>
        </w:rPr>
        <w:t>不用拼接在</w:t>
      </w:r>
      <w:proofErr w:type="spellStart"/>
      <w:r w:rsidRPr="00712177">
        <w:rPr>
          <w:rFonts w:hint="eastAsia"/>
        </w:rPr>
        <w:t>url</w:t>
      </w:r>
      <w:proofErr w:type="spellEnd"/>
      <w:r w:rsidRPr="00712177">
        <w:rPr>
          <w:rFonts w:hint="eastAsia"/>
        </w:rPr>
        <w:t>上</w:t>
      </w:r>
    </w:p>
    <w:p w14:paraId="3C998B7B" w14:textId="77777777" w:rsidR="006166B1" w:rsidRDefault="006166B1" w:rsidP="006166B1"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{4}</w:t>
      </w:r>
      <w:r>
        <w:rPr>
          <w:rFonts w:hint="eastAsia"/>
          <w:shd w:val="clear" w:color="auto" w:fill="FFFFFF"/>
        </w:rPr>
        <w:t>：</w:t>
      </w:r>
      <w:r w:rsidR="001F55F1">
        <w:rPr>
          <w:rFonts w:hint="eastAsia"/>
          <w:shd w:val="clear" w:color="auto" w:fill="FFFFFF"/>
        </w:rPr>
        <w:t>组织代码</w:t>
      </w:r>
      <w:r>
        <w:rPr>
          <w:rFonts w:hint="eastAsia"/>
          <w:shd w:val="clear" w:color="auto" w:fill="FFFFFF"/>
        </w:rPr>
        <w:t>，</w:t>
      </w:r>
      <w:r w:rsidRPr="00712177">
        <w:rPr>
          <w:rFonts w:hint="eastAsia"/>
        </w:rPr>
        <w:t>如果查询框内没有输入，</w:t>
      </w:r>
      <w:r w:rsidRPr="00712177">
        <w:rPr>
          <w:rFonts w:hint="eastAsia"/>
        </w:rPr>
        <w:t>&amp;</w:t>
      </w:r>
      <w:proofErr w:type="spellStart"/>
      <w:r w:rsidR="001F55F1">
        <w:rPr>
          <w:rFonts w:hint="eastAsia"/>
        </w:rPr>
        <w:t>sn</w:t>
      </w:r>
      <w:proofErr w:type="spellEnd"/>
      <w:r w:rsidRPr="00712177">
        <w:rPr>
          <w:rFonts w:hint="eastAsia"/>
        </w:rPr>
        <w:t>={</w:t>
      </w:r>
      <w:r>
        <w:rPr>
          <w:rFonts w:hint="eastAsia"/>
        </w:rPr>
        <w:t>4</w:t>
      </w:r>
      <w:r w:rsidRPr="00712177">
        <w:rPr>
          <w:rFonts w:hint="eastAsia"/>
        </w:rPr>
        <w:t>}</w:t>
      </w:r>
      <w:r w:rsidRPr="00712177">
        <w:rPr>
          <w:rFonts w:hint="eastAsia"/>
        </w:rPr>
        <w:t>不用拼接在</w:t>
      </w:r>
      <w:proofErr w:type="spellStart"/>
      <w:r w:rsidRPr="00712177">
        <w:rPr>
          <w:rFonts w:hint="eastAsia"/>
        </w:rPr>
        <w:t>url</w:t>
      </w:r>
      <w:proofErr w:type="spellEnd"/>
      <w:r w:rsidRPr="00712177">
        <w:rPr>
          <w:rFonts w:hint="eastAsia"/>
        </w:rPr>
        <w:t>上</w:t>
      </w:r>
    </w:p>
    <w:p w14:paraId="6988BBAF" w14:textId="77777777" w:rsidR="006166B1" w:rsidRDefault="006166B1" w:rsidP="006166B1">
      <w:pPr>
        <w:pStyle w:val="af0"/>
        <w:ind w:left="360"/>
      </w:pPr>
    </w:p>
    <w:p w14:paraId="3D9505C9" w14:textId="77777777" w:rsidR="00712177" w:rsidRDefault="00D60FFE" w:rsidP="00D60FFE">
      <w:pPr>
        <w:pStyle w:val="af0"/>
        <w:numPr>
          <w:ilvl w:val="0"/>
          <w:numId w:val="7"/>
        </w:numPr>
      </w:pPr>
      <w:r>
        <w:rPr>
          <w:rFonts w:hint="eastAsia"/>
        </w:rPr>
        <w:t>员工，查询条件为姓名，员工</w:t>
      </w:r>
      <w:r>
        <w:rPr>
          <w:rFonts w:hint="eastAsia"/>
        </w:rPr>
        <w:t>id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sn</w:t>
      </w:r>
      <w:proofErr w:type="spellEnd"/>
      <w:r>
        <w:rPr>
          <w:rFonts w:hint="eastAsia"/>
        </w:rPr>
        <w:t>），身份证号</w:t>
      </w:r>
    </w:p>
    <w:p w14:paraId="190BC85D" w14:textId="3390C7B2" w:rsidR="00D60FFE" w:rsidRPr="006166B1" w:rsidRDefault="00D60FFE" w:rsidP="00D60FFE">
      <w:pPr>
        <w:rPr>
          <w:shd w:val="clear" w:color="auto" w:fill="FFFFFF"/>
        </w:rPr>
      </w:pPr>
      <w:r>
        <w:rPr>
          <w:rFonts w:hint="eastAsia"/>
        </w:rPr>
        <w:lastRenderedPageBreak/>
        <w:t>URL</w:t>
      </w:r>
      <w:r>
        <w:rPr>
          <w:rFonts w:hint="eastAsia"/>
        </w:rPr>
        <w:t>：</w:t>
      </w:r>
      <w:r w:rsidR="00FD2F48">
        <w:rPr>
          <w:shd w:val="clear" w:color="auto" w:fill="FFFFFF"/>
        </w:rPr>
        <w:t>https://bpms.eorionsolution.com/neo-hr-api</w:t>
      </w:r>
      <w:r w:rsidRPr="00D60FFE">
        <w:rPr>
          <w:shd w:val="clear" w:color="auto" w:fill="FFFFFF"/>
        </w:rPr>
        <w:t>/v1/employee?page=</w:t>
      </w:r>
      <w:r w:rsidRPr="00D60FFE">
        <w:rPr>
          <w:rFonts w:hint="eastAsia"/>
          <w:shd w:val="clear" w:color="auto" w:fill="FFFFFF"/>
        </w:rPr>
        <w:t>{</w:t>
      </w:r>
      <w:proofErr w:type="gramStart"/>
      <w:r w:rsidRPr="00D60FFE">
        <w:rPr>
          <w:rFonts w:hint="eastAsia"/>
          <w:shd w:val="clear" w:color="auto" w:fill="FFFFFF"/>
        </w:rPr>
        <w:t>0}</w:t>
      </w:r>
      <w:r w:rsidRPr="00D60FFE">
        <w:rPr>
          <w:shd w:val="clear" w:color="auto" w:fill="FFFFFF"/>
        </w:rPr>
        <w:t>&amp;</w:t>
      </w:r>
      <w:proofErr w:type="gramEnd"/>
      <w:r w:rsidRPr="00D60FFE">
        <w:rPr>
          <w:shd w:val="clear" w:color="auto" w:fill="FFFFFF"/>
        </w:rPr>
        <w:t>size=</w:t>
      </w:r>
      <w:r w:rsidRPr="00D60FFE">
        <w:rPr>
          <w:rFonts w:hint="eastAsia"/>
          <w:shd w:val="clear" w:color="auto" w:fill="FFFFFF"/>
        </w:rPr>
        <w:t>{1}</w:t>
      </w:r>
      <w:r w:rsidRPr="006166B1">
        <w:rPr>
          <w:rFonts w:hint="eastAsia"/>
          <w:color w:val="FF0000"/>
          <w:shd w:val="clear" w:color="auto" w:fill="FFFFFF"/>
        </w:rPr>
        <w:t>[</w:t>
      </w:r>
      <w:r>
        <w:rPr>
          <w:rFonts w:hint="eastAsia"/>
          <w:color w:val="FF0000"/>
          <w:shd w:val="clear" w:color="auto" w:fill="FFFFFF"/>
        </w:rPr>
        <w:t>&amp;name</w:t>
      </w:r>
      <w:r>
        <w:rPr>
          <w:color w:val="FF0000"/>
          <w:shd w:val="clear" w:color="auto" w:fill="FFFFFF"/>
        </w:rPr>
        <w:t>={</w:t>
      </w:r>
      <w:r w:rsidR="00306EE2">
        <w:rPr>
          <w:rFonts w:hint="eastAsia"/>
          <w:color w:val="FF0000"/>
          <w:shd w:val="clear" w:color="auto" w:fill="FFFFFF"/>
        </w:rPr>
        <w:t>2</w:t>
      </w:r>
      <w:r>
        <w:rPr>
          <w:color w:val="FF0000"/>
          <w:shd w:val="clear" w:color="auto" w:fill="FFFFFF"/>
        </w:rPr>
        <w:t>}&amp;sn={</w:t>
      </w:r>
      <w:r w:rsidR="00306EE2">
        <w:rPr>
          <w:rFonts w:hint="eastAsia"/>
          <w:color w:val="FF0000"/>
          <w:shd w:val="clear" w:color="auto" w:fill="FFFFFF"/>
        </w:rPr>
        <w:t>3</w:t>
      </w:r>
      <w:r>
        <w:rPr>
          <w:color w:val="FF0000"/>
          <w:shd w:val="clear" w:color="auto" w:fill="FFFFFF"/>
        </w:rPr>
        <w:t>}</w:t>
      </w:r>
      <w:r w:rsidR="00306EE2">
        <w:rPr>
          <w:rFonts w:hint="eastAsia"/>
          <w:color w:val="FF0000"/>
          <w:shd w:val="clear" w:color="auto" w:fill="FFFFFF"/>
        </w:rPr>
        <w:t>&amp;</w:t>
      </w:r>
      <w:r w:rsidR="00306EE2" w:rsidRPr="00306EE2">
        <w:rPr>
          <w:color w:val="FF0000"/>
          <w:shd w:val="clear" w:color="auto" w:fill="FFFFFF"/>
        </w:rPr>
        <w:t>identityCard</w:t>
      </w:r>
      <w:r w:rsidR="00306EE2">
        <w:rPr>
          <w:rFonts w:hint="eastAsia"/>
          <w:color w:val="FF0000"/>
          <w:shd w:val="clear" w:color="auto" w:fill="FFFFFF"/>
        </w:rPr>
        <w:t>={4}</w:t>
      </w:r>
      <w:r w:rsidR="00CA33AB">
        <w:rPr>
          <w:rFonts w:hint="eastAsia"/>
          <w:color w:val="FF0000"/>
          <w:shd w:val="clear" w:color="auto" w:fill="FFFFFF"/>
        </w:rPr>
        <w:t>&amp;</w:t>
      </w:r>
      <w:r w:rsidR="00CA33AB" w:rsidRPr="00CA33AB">
        <w:rPr>
          <w:color w:val="FF0000"/>
          <w:shd w:val="clear" w:color="auto" w:fill="FFFFFF"/>
        </w:rPr>
        <w:t>otherIdentify</w:t>
      </w:r>
      <w:r w:rsidR="00CA33AB">
        <w:rPr>
          <w:rFonts w:hint="eastAsia"/>
          <w:color w:val="FF0000"/>
          <w:shd w:val="clear" w:color="auto" w:fill="FFFFFF"/>
        </w:rPr>
        <w:t>={5}&amp;</w:t>
      </w:r>
      <w:r w:rsidR="00CA33AB" w:rsidRPr="00CA33AB">
        <w:rPr>
          <w:color w:val="FF0000"/>
          <w:shd w:val="clear" w:color="auto" w:fill="FFFFFF"/>
        </w:rPr>
        <w:t>nationality</w:t>
      </w:r>
      <w:r w:rsidR="00CA33AB">
        <w:rPr>
          <w:rFonts w:hint="eastAsia"/>
          <w:color w:val="FF0000"/>
          <w:shd w:val="clear" w:color="auto" w:fill="FFFFFF"/>
        </w:rPr>
        <w:t>={6}&amp;</w:t>
      </w:r>
      <w:r w:rsidR="00CA33AB" w:rsidRPr="00CA33AB">
        <w:rPr>
          <w:color w:val="FF0000"/>
          <w:shd w:val="clear" w:color="auto" w:fill="FFFFFF"/>
        </w:rPr>
        <w:t>workType</w:t>
      </w:r>
      <w:r w:rsidR="00CA33AB">
        <w:rPr>
          <w:rFonts w:hint="eastAsia"/>
          <w:color w:val="FF0000"/>
          <w:shd w:val="clear" w:color="auto" w:fill="FFFFFF"/>
        </w:rPr>
        <w:t>={7}&amp;</w:t>
      </w:r>
      <w:r w:rsidR="00CA33AB" w:rsidRPr="00CA33AB">
        <w:rPr>
          <w:color w:val="FF0000"/>
          <w:shd w:val="clear" w:color="auto" w:fill="FFFFFF"/>
        </w:rPr>
        <w:t>hireStatus</w:t>
      </w:r>
      <w:r w:rsidR="00CA33AB">
        <w:rPr>
          <w:rFonts w:hint="eastAsia"/>
          <w:color w:val="FF0000"/>
          <w:shd w:val="clear" w:color="auto" w:fill="FFFFFF"/>
        </w:rPr>
        <w:t>={8}&amp;</w:t>
      </w:r>
      <w:r w:rsidR="00CA33AB" w:rsidRPr="00CA33AB">
        <w:rPr>
          <w:color w:val="FF0000"/>
          <w:shd w:val="clear" w:color="auto" w:fill="FFFFFF"/>
        </w:rPr>
        <w:t>depSn</w:t>
      </w:r>
      <w:r w:rsidR="00CA33AB">
        <w:rPr>
          <w:rFonts w:hint="eastAsia"/>
          <w:color w:val="FF0000"/>
          <w:shd w:val="clear" w:color="auto" w:fill="FFFFFF"/>
        </w:rPr>
        <w:t>={9}&amp;</w:t>
      </w:r>
      <w:r w:rsidR="00CA33AB" w:rsidRPr="00CA33AB">
        <w:rPr>
          <w:color w:val="FF0000"/>
          <w:shd w:val="clear" w:color="auto" w:fill="FFFFFF"/>
        </w:rPr>
        <w:t>corpSn</w:t>
      </w:r>
      <w:r w:rsidR="00CA33AB">
        <w:rPr>
          <w:rFonts w:hint="eastAsia"/>
          <w:color w:val="FF0000"/>
          <w:shd w:val="clear" w:color="auto" w:fill="FFFFFF"/>
        </w:rPr>
        <w:t>={10}</w:t>
      </w:r>
      <w:r w:rsidRPr="006166B1">
        <w:rPr>
          <w:color w:val="FF0000"/>
          <w:shd w:val="clear" w:color="auto" w:fill="FFFFFF"/>
        </w:rPr>
        <w:t>]</w:t>
      </w:r>
    </w:p>
    <w:p w14:paraId="7412512D" w14:textId="77777777" w:rsidR="00D60FFE" w:rsidRPr="00D60FFE" w:rsidRDefault="00D60FFE" w:rsidP="00D60FFE">
      <w:pPr>
        <w:rPr>
          <w:shd w:val="clear" w:color="auto" w:fill="FFFFFF"/>
        </w:rPr>
      </w:pPr>
    </w:p>
    <w:p w14:paraId="7DC130CB" w14:textId="77777777" w:rsidR="00D60FFE" w:rsidRPr="00D91613" w:rsidRDefault="00D60FFE" w:rsidP="00D91613">
      <w:pPr>
        <w:rPr>
          <w:color w:val="000000" w:themeColor="text1"/>
        </w:rPr>
      </w:pPr>
      <w:r>
        <w:rPr>
          <w:rFonts w:hint="eastAsia"/>
        </w:rPr>
        <w:t>参数：</w:t>
      </w:r>
      <w:r>
        <w:tab/>
      </w:r>
      <w:r w:rsidRPr="00D91613">
        <w:rPr>
          <w:color w:val="000000" w:themeColor="text1"/>
        </w:rPr>
        <w:t>{0}</w:t>
      </w:r>
      <w:r w:rsidRPr="00D91613">
        <w:rPr>
          <w:rFonts w:hint="eastAsia"/>
          <w:color w:val="000000" w:themeColor="text1"/>
        </w:rPr>
        <w:t>：页码</w:t>
      </w:r>
    </w:p>
    <w:p w14:paraId="7779C8EA" w14:textId="77777777" w:rsidR="00D60FFE" w:rsidRPr="00D91613" w:rsidRDefault="00D60FFE" w:rsidP="00D91613">
      <w:pPr>
        <w:rPr>
          <w:color w:val="000000" w:themeColor="text1"/>
        </w:rPr>
      </w:pPr>
      <w:r w:rsidRPr="00D91613">
        <w:rPr>
          <w:color w:val="000000" w:themeColor="text1"/>
        </w:rPr>
        <w:tab/>
      </w:r>
      <w:r w:rsidRPr="00D91613">
        <w:rPr>
          <w:rFonts w:hint="eastAsia"/>
          <w:color w:val="000000" w:themeColor="text1"/>
        </w:rPr>
        <w:t>{1}</w:t>
      </w:r>
      <w:r w:rsidRPr="00D91613">
        <w:rPr>
          <w:rFonts w:hint="eastAsia"/>
          <w:color w:val="000000" w:themeColor="text1"/>
        </w:rPr>
        <w:t>：每页显示行数</w:t>
      </w:r>
    </w:p>
    <w:p w14:paraId="161DABE0" w14:textId="77777777" w:rsidR="00407799" w:rsidRPr="00D91613" w:rsidRDefault="00306EE2" w:rsidP="00D91613">
      <w:pPr>
        <w:rPr>
          <w:color w:val="000000" w:themeColor="text1"/>
        </w:rPr>
      </w:pPr>
      <w:r w:rsidRPr="00D91613">
        <w:rPr>
          <w:color w:val="000000" w:themeColor="text1"/>
        </w:rPr>
        <w:tab/>
      </w:r>
      <w:r w:rsidRPr="00D91613">
        <w:rPr>
          <w:rFonts w:hint="eastAsia"/>
          <w:color w:val="000000" w:themeColor="text1"/>
        </w:rPr>
        <w:t>{2}</w:t>
      </w:r>
      <w:r w:rsidRPr="00D91613">
        <w:rPr>
          <w:rFonts w:hint="eastAsia"/>
          <w:color w:val="000000" w:themeColor="text1"/>
        </w:rPr>
        <w:t>：</w:t>
      </w:r>
      <w:r w:rsidR="00407799" w:rsidRPr="00D91613">
        <w:rPr>
          <w:rFonts w:hint="eastAsia"/>
          <w:color w:val="000000" w:themeColor="text1"/>
        </w:rPr>
        <w:t>员工姓名，如果查询框内没有输入，</w:t>
      </w:r>
      <w:r w:rsidR="00407799" w:rsidRPr="00D91613">
        <w:rPr>
          <w:rFonts w:hint="eastAsia"/>
          <w:color w:val="000000" w:themeColor="text1"/>
        </w:rPr>
        <w:t>&amp;name={2}</w:t>
      </w:r>
      <w:r w:rsidR="00407799" w:rsidRPr="00D91613">
        <w:rPr>
          <w:rFonts w:hint="eastAsia"/>
          <w:color w:val="000000" w:themeColor="text1"/>
        </w:rPr>
        <w:t>不用拼接在</w:t>
      </w:r>
      <w:proofErr w:type="spellStart"/>
      <w:r w:rsidR="00407799" w:rsidRPr="00D91613">
        <w:rPr>
          <w:rFonts w:hint="eastAsia"/>
          <w:color w:val="000000" w:themeColor="text1"/>
        </w:rPr>
        <w:t>url</w:t>
      </w:r>
      <w:proofErr w:type="spellEnd"/>
      <w:r w:rsidR="00407799" w:rsidRPr="00D91613">
        <w:rPr>
          <w:rFonts w:hint="eastAsia"/>
          <w:color w:val="000000" w:themeColor="text1"/>
        </w:rPr>
        <w:t>上</w:t>
      </w:r>
    </w:p>
    <w:p w14:paraId="0B577563" w14:textId="77777777" w:rsidR="00407799" w:rsidRPr="00D91613" w:rsidRDefault="00407799" w:rsidP="00D91613">
      <w:pPr>
        <w:rPr>
          <w:color w:val="000000" w:themeColor="text1"/>
        </w:rPr>
      </w:pPr>
      <w:r w:rsidRPr="00D91613">
        <w:rPr>
          <w:color w:val="000000" w:themeColor="text1"/>
        </w:rPr>
        <w:tab/>
      </w:r>
      <w:r w:rsidRPr="00D91613">
        <w:rPr>
          <w:rFonts w:hint="eastAsia"/>
          <w:color w:val="000000" w:themeColor="text1"/>
        </w:rPr>
        <w:t>{3}</w:t>
      </w:r>
      <w:r w:rsidRPr="00D91613">
        <w:rPr>
          <w:rFonts w:hint="eastAsia"/>
          <w:color w:val="000000" w:themeColor="text1"/>
        </w:rPr>
        <w:t>：员工</w:t>
      </w:r>
      <w:r w:rsidRPr="00D91613">
        <w:rPr>
          <w:rFonts w:hint="eastAsia"/>
          <w:color w:val="000000" w:themeColor="text1"/>
        </w:rPr>
        <w:t>id</w:t>
      </w:r>
      <w:r w:rsidRPr="00D91613">
        <w:rPr>
          <w:rFonts w:hint="eastAsia"/>
          <w:color w:val="000000" w:themeColor="text1"/>
        </w:rPr>
        <w:t>（</w:t>
      </w:r>
      <w:proofErr w:type="spellStart"/>
      <w:r w:rsidRPr="00D91613">
        <w:rPr>
          <w:rFonts w:hint="eastAsia"/>
          <w:color w:val="000000" w:themeColor="text1"/>
        </w:rPr>
        <w:t>sn</w:t>
      </w:r>
      <w:proofErr w:type="spellEnd"/>
      <w:r w:rsidRPr="00D91613">
        <w:rPr>
          <w:rFonts w:hint="eastAsia"/>
          <w:color w:val="000000" w:themeColor="text1"/>
        </w:rPr>
        <w:t>）</w:t>
      </w:r>
      <w:r w:rsidRPr="00D91613">
        <w:rPr>
          <w:rFonts w:hint="eastAsia"/>
          <w:color w:val="000000" w:themeColor="text1"/>
          <w:shd w:val="clear" w:color="auto" w:fill="FFFFFF"/>
        </w:rPr>
        <w:t>，</w:t>
      </w:r>
      <w:r w:rsidRPr="00D91613">
        <w:rPr>
          <w:rFonts w:hint="eastAsia"/>
          <w:color w:val="000000" w:themeColor="text1"/>
        </w:rPr>
        <w:t>如果查询框内没有输入，</w:t>
      </w:r>
      <w:r w:rsidRPr="00D91613">
        <w:rPr>
          <w:rFonts w:hint="eastAsia"/>
          <w:color w:val="000000" w:themeColor="text1"/>
        </w:rPr>
        <w:t>&amp;</w:t>
      </w:r>
      <w:proofErr w:type="spellStart"/>
      <w:r w:rsidRPr="00D91613">
        <w:rPr>
          <w:rFonts w:hint="eastAsia"/>
          <w:color w:val="000000" w:themeColor="text1"/>
        </w:rPr>
        <w:t>sn</w:t>
      </w:r>
      <w:proofErr w:type="spellEnd"/>
      <w:r w:rsidRPr="00D91613">
        <w:rPr>
          <w:rFonts w:hint="eastAsia"/>
          <w:color w:val="000000" w:themeColor="text1"/>
        </w:rPr>
        <w:t>={3}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353F159B" w14:textId="77777777" w:rsidR="00712177" w:rsidRPr="00D91613" w:rsidRDefault="00407799" w:rsidP="00D91613">
      <w:pPr>
        <w:rPr>
          <w:color w:val="000000" w:themeColor="text1"/>
        </w:rPr>
      </w:pPr>
      <w:r w:rsidRPr="00D91613">
        <w:rPr>
          <w:color w:val="000000" w:themeColor="text1"/>
        </w:rPr>
        <w:tab/>
      </w:r>
      <w:r w:rsidRPr="00D91613">
        <w:rPr>
          <w:rFonts w:hint="eastAsia"/>
          <w:color w:val="000000" w:themeColor="text1"/>
        </w:rPr>
        <w:t>{4}</w:t>
      </w:r>
      <w:r w:rsidRPr="00D91613">
        <w:rPr>
          <w:rFonts w:hint="eastAsia"/>
          <w:color w:val="000000" w:themeColor="text1"/>
        </w:rPr>
        <w:t>：身份证号，如果查询框内没有输入，</w:t>
      </w:r>
      <w:r w:rsidRPr="00D91613">
        <w:rPr>
          <w:rFonts w:hint="eastAsia"/>
          <w:color w:val="000000" w:themeColor="text1"/>
        </w:rPr>
        <w:t>&amp;</w:t>
      </w:r>
      <w:r w:rsidR="00277598" w:rsidRPr="00D91613">
        <w:rPr>
          <w:color w:val="000000" w:themeColor="text1"/>
        </w:rPr>
        <w:t xml:space="preserve"> </w:t>
      </w:r>
      <w:proofErr w:type="spellStart"/>
      <w:r w:rsidR="00277598" w:rsidRPr="00D91613">
        <w:rPr>
          <w:color w:val="000000" w:themeColor="text1"/>
        </w:rPr>
        <w:t>identityCard</w:t>
      </w:r>
      <w:proofErr w:type="spellEnd"/>
      <w:r w:rsidR="00277598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={4}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502CAF74" w14:textId="77777777" w:rsidR="00CA33AB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{5}</w:t>
      </w:r>
      <w:r w:rsidRPr="00D91613">
        <w:rPr>
          <w:rFonts w:hint="eastAsia"/>
          <w:color w:val="000000" w:themeColor="text1"/>
        </w:rPr>
        <w:t>：</w:t>
      </w:r>
      <w:r w:rsidRPr="00D91613">
        <w:rPr>
          <w:color w:val="000000" w:themeColor="text1"/>
        </w:rPr>
        <w:t>其它识别号</w:t>
      </w:r>
      <w:r w:rsidRPr="00D91613">
        <w:rPr>
          <w:rFonts w:hint="eastAsia"/>
          <w:color w:val="000000" w:themeColor="text1"/>
        </w:rPr>
        <w:t>，如果查询框内没有输入，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proofErr w:type="spellStart"/>
      <w:r w:rsidR="00D91613" w:rsidRPr="00D91613">
        <w:rPr>
          <w:color w:val="000000" w:themeColor="text1"/>
          <w:shd w:val="clear" w:color="auto" w:fill="FFFFFF"/>
        </w:rPr>
        <w:t>otherIdentify</w:t>
      </w:r>
      <w:proofErr w:type="spellEnd"/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5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5D53CE4E" w14:textId="77777777" w:rsidR="00CA33AB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{6}</w:t>
      </w:r>
      <w:r w:rsidRPr="00D91613">
        <w:rPr>
          <w:rFonts w:hint="eastAsia"/>
          <w:color w:val="000000" w:themeColor="text1"/>
        </w:rPr>
        <w:t>：</w:t>
      </w:r>
      <w:r w:rsidR="00D91613" w:rsidRPr="00D91613">
        <w:rPr>
          <w:rFonts w:hint="eastAsia"/>
          <w:color w:val="000000" w:themeColor="text1"/>
        </w:rPr>
        <w:t>国籍</w:t>
      </w:r>
      <w:r w:rsidRPr="00D91613">
        <w:rPr>
          <w:rFonts w:hint="eastAsia"/>
          <w:color w:val="000000" w:themeColor="text1"/>
        </w:rPr>
        <w:t>，如果查询框内没有输入，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r w:rsidR="00D91613" w:rsidRPr="00D91613">
        <w:rPr>
          <w:color w:val="000000" w:themeColor="text1"/>
          <w:shd w:val="clear" w:color="auto" w:fill="FFFFFF"/>
        </w:rPr>
        <w:t>nationality</w:t>
      </w:r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6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731E6604" w14:textId="77777777" w:rsidR="00CA33AB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{7}</w:t>
      </w:r>
      <w:r w:rsidRPr="00D91613">
        <w:rPr>
          <w:rFonts w:hint="eastAsia"/>
          <w:color w:val="000000" w:themeColor="text1"/>
        </w:rPr>
        <w:t>：</w:t>
      </w:r>
      <w:r w:rsidR="00D91613" w:rsidRPr="00D91613">
        <w:rPr>
          <w:rFonts w:hint="eastAsia"/>
          <w:color w:val="000000" w:themeColor="text1"/>
        </w:rPr>
        <w:t>工作类别</w:t>
      </w:r>
      <w:r w:rsidRPr="00D91613">
        <w:rPr>
          <w:rFonts w:hint="eastAsia"/>
          <w:color w:val="000000" w:themeColor="text1"/>
        </w:rPr>
        <w:t>，</w:t>
      </w:r>
      <w:r w:rsidR="00D91613">
        <w:rPr>
          <w:rFonts w:hint="eastAsia"/>
          <w:color w:val="000000" w:themeColor="text1"/>
        </w:rPr>
        <w:t>单选框，选项：（</w:t>
      </w:r>
      <w:r w:rsidR="00D91613">
        <w:rPr>
          <w:rFonts w:hint="eastAsia"/>
        </w:rPr>
        <w:t>全职，兼职）</w:t>
      </w:r>
      <w:r w:rsidR="00D91613">
        <w:rPr>
          <w:rFonts w:hint="eastAsia"/>
          <w:color w:val="000000" w:themeColor="text1"/>
        </w:rPr>
        <w:t>。</w:t>
      </w:r>
      <w:r w:rsidRPr="00D91613">
        <w:rPr>
          <w:rFonts w:hint="eastAsia"/>
          <w:color w:val="000000" w:themeColor="text1"/>
        </w:rPr>
        <w:t>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proofErr w:type="spellStart"/>
      <w:r w:rsidR="00D91613" w:rsidRPr="00D91613">
        <w:rPr>
          <w:color w:val="000000" w:themeColor="text1"/>
          <w:shd w:val="clear" w:color="auto" w:fill="FFFFFF"/>
        </w:rPr>
        <w:t>workType</w:t>
      </w:r>
      <w:proofErr w:type="spellEnd"/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7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703CA5EE" w14:textId="77777777" w:rsidR="00CA33AB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{8}</w:t>
      </w:r>
      <w:r w:rsidRPr="00D91613">
        <w:rPr>
          <w:rFonts w:hint="eastAsia"/>
          <w:color w:val="000000" w:themeColor="text1"/>
        </w:rPr>
        <w:t>：</w:t>
      </w:r>
      <w:r w:rsidR="00D91613" w:rsidRPr="00D91613">
        <w:rPr>
          <w:rFonts w:hint="eastAsia"/>
          <w:color w:val="000000" w:themeColor="text1"/>
        </w:rPr>
        <w:t>雇佣状态</w:t>
      </w:r>
      <w:r w:rsidRPr="00D91613">
        <w:rPr>
          <w:rFonts w:hint="eastAsia"/>
          <w:color w:val="000000" w:themeColor="text1"/>
        </w:rPr>
        <w:t>，</w:t>
      </w:r>
      <w:r w:rsidR="00D91613">
        <w:rPr>
          <w:rFonts w:hint="eastAsia"/>
          <w:color w:val="000000" w:themeColor="text1"/>
        </w:rPr>
        <w:t>单选框，选项：（在职，离职）</w:t>
      </w:r>
      <w:r w:rsidRPr="00D91613">
        <w:rPr>
          <w:rFonts w:hint="eastAsia"/>
          <w:color w:val="000000" w:themeColor="text1"/>
        </w:rPr>
        <w:t>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proofErr w:type="spellStart"/>
      <w:r w:rsidR="00D91613" w:rsidRPr="00D91613">
        <w:rPr>
          <w:color w:val="000000" w:themeColor="text1"/>
          <w:shd w:val="clear" w:color="auto" w:fill="FFFFFF"/>
        </w:rPr>
        <w:t>hireStatus</w:t>
      </w:r>
      <w:proofErr w:type="spellEnd"/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8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</w:p>
    <w:p w14:paraId="61B68CAD" w14:textId="77777777" w:rsidR="00CA33AB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{9}</w:t>
      </w:r>
      <w:r w:rsidRPr="00D91613">
        <w:rPr>
          <w:rFonts w:hint="eastAsia"/>
          <w:color w:val="000000" w:themeColor="text1"/>
        </w:rPr>
        <w:t>：</w:t>
      </w:r>
      <w:r w:rsidR="00D91613" w:rsidRPr="00D91613">
        <w:rPr>
          <w:rFonts w:hint="eastAsia"/>
          <w:color w:val="000000" w:themeColor="text1"/>
        </w:rPr>
        <w:t>部门</w:t>
      </w:r>
      <w:r w:rsidRPr="00D91613">
        <w:rPr>
          <w:rFonts w:hint="eastAsia"/>
          <w:color w:val="000000" w:themeColor="text1"/>
        </w:rPr>
        <w:t>，如果查询框内没有输入，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proofErr w:type="spellStart"/>
      <w:r w:rsidR="00D91613" w:rsidRPr="00D91613">
        <w:rPr>
          <w:color w:val="000000" w:themeColor="text1"/>
          <w:shd w:val="clear" w:color="auto" w:fill="FFFFFF"/>
        </w:rPr>
        <w:t>depSn</w:t>
      </w:r>
      <w:proofErr w:type="spellEnd"/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9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  <w:r w:rsidR="00D91613">
        <w:rPr>
          <w:rFonts w:hint="eastAsia"/>
          <w:color w:val="000000" w:themeColor="text1"/>
        </w:rPr>
        <w:t>，使用模糊查询组织的控件，参数中绑定返回值中的</w:t>
      </w:r>
      <w:proofErr w:type="spellStart"/>
      <w:r w:rsidR="00D91613">
        <w:rPr>
          <w:rFonts w:hint="eastAsia"/>
          <w:color w:val="000000" w:themeColor="text1"/>
        </w:rPr>
        <w:t>sn</w:t>
      </w:r>
      <w:proofErr w:type="spellEnd"/>
    </w:p>
    <w:p w14:paraId="333FB45F" w14:textId="77777777" w:rsidR="00D91613" w:rsidRPr="00D91613" w:rsidRDefault="00CA33AB" w:rsidP="00D91613">
      <w:pPr>
        <w:rPr>
          <w:color w:val="000000" w:themeColor="text1"/>
        </w:rPr>
      </w:pPr>
      <w:r w:rsidRPr="00D91613">
        <w:rPr>
          <w:rFonts w:hint="eastAsia"/>
          <w:color w:val="000000" w:themeColor="text1"/>
        </w:rPr>
        <w:t>{10}</w:t>
      </w:r>
      <w:r w:rsidRPr="00D91613">
        <w:rPr>
          <w:rFonts w:hint="eastAsia"/>
          <w:color w:val="000000" w:themeColor="text1"/>
        </w:rPr>
        <w:t>：</w:t>
      </w:r>
      <w:r w:rsidR="00D91613" w:rsidRPr="00D91613">
        <w:rPr>
          <w:rFonts w:hint="eastAsia"/>
          <w:color w:val="000000" w:themeColor="text1"/>
        </w:rPr>
        <w:t>实体</w:t>
      </w:r>
      <w:r w:rsidRPr="00D91613">
        <w:rPr>
          <w:rFonts w:hint="eastAsia"/>
          <w:color w:val="000000" w:themeColor="text1"/>
        </w:rPr>
        <w:t>，如果查询框内没有输入，</w:t>
      </w:r>
      <w:r w:rsidRPr="00D91613">
        <w:rPr>
          <w:rFonts w:hint="eastAsia"/>
          <w:color w:val="000000" w:themeColor="text1"/>
        </w:rPr>
        <w:t>&amp;</w:t>
      </w:r>
      <w:r w:rsidRPr="00D91613">
        <w:rPr>
          <w:color w:val="000000" w:themeColor="text1"/>
        </w:rPr>
        <w:t xml:space="preserve"> </w:t>
      </w:r>
      <w:proofErr w:type="spellStart"/>
      <w:r w:rsidR="00D91613" w:rsidRPr="00D91613">
        <w:rPr>
          <w:color w:val="000000" w:themeColor="text1"/>
          <w:shd w:val="clear" w:color="auto" w:fill="FFFFFF"/>
        </w:rPr>
        <w:t>corpSn</w:t>
      </w:r>
      <w:proofErr w:type="spellEnd"/>
      <w:r w:rsidR="00D91613" w:rsidRPr="00D91613">
        <w:rPr>
          <w:rFonts w:hint="eastAsia"/>
          <w:color w:val="000000" w:themeColor="text1"/>
        </w:rPr>
        <w:t xml:space="preserve"> </w:t>
      </w:r>
      <w:r w:rsidRPr="00D91613">
        <w:rPr>
          <w:rFonts w:hint="eastAsia"/>
          <w:color w:val="000000" w:themeColor="text1"/>
        </w:rPr>
        <w:t>={</w:t>
      </w:r>
      <w:r w:rsidR="00D91613" w:rsidRPr="00D91613">
        <w:rPr>
          <w:rFonts w:hint="eastAsia"/>
          <w:color w:val="000000" w:themeColor="text1"/>
        </w:rPr>
        <w:t>10</w:t>
      </w:r>
      <w:r w:rsidRPr="00D91613">
        <w:rPr>
          <w:rFonts w:hint="eastAsia"/>
          <w:color w:val="000000" w:themeColor="text1"/>
        </w:rPr>
        <w:t>}</w:t>
      </w:r>
      <w:r w:rsidRPr="00D91613">
        <w:rPr>
          <w:rFonts w:hint="eastAsia"/>
          <w:color w:val="000000" w:themeColor="text1"/>
        </w:rPr>
        <w:t>不用拼接在</w:t>
      </w:r>
      <w:proofErr w:type="spellStart"/>
      <w:r w:rsidRPr="00D91613">
        <w:rPr>
          <w:rFonts w:hint="eastAsia"/>
          <w:color w:val="000000" w:themeColor="text1"/>
        </w:rPr>
        <w:t>url</w:t>
      </w:r>
      <w:proofErr w:type="spellEnd"/>
      <w:r w:rsidRPr="00D91613">
        <w:rPr>
          <w:rFonts w:hint="eastAsia"/>
          <w:color w:val="000000" w:themeColor="text1"/>
        </w:rPr>
        <w:t>上</w:t>
      </w:r>
      <w:r w:rsidR="00D91613">
        <w:rPr>
          <w:rFonts w:hint="eastAsia"/>
          <w:color w:val="000000" w:themeColor="text1"/>
        </w:rPr>
        <w:t>，使用模糊查询组织的控件，参数中绑定返回值中的</w:t>
      </w:r>
      <w:proofErr w:type="spellStart"/>
      <w:r w:rsidR="00D91613">
        <w:rPr>
          <w:rFonts w:hint="eastAsia"/>
          <w:color w:val="000000" w:themeColor="text1"/>
        </w:rPr>
        <w:t>sn</w:t>
      </w:r>
      <w:proofErr w:type="spellEnd"/>
    </w:p>
    <w:p w14:paraId="2DF76D17" w14:textId="77777777" w:rsidR="00CA33AB" w:rsidRPr="00D91613" w:rsidRDefault="00CA33AB" w:rsidP="00D91613">
      <w:pPr>
        <w:rPr>
          <w:color w:val="000000" w:themeColor="text1"/>
        </w:rPr>
      </w:pPr>
    </w:p>
    <w:p w14:paraId="0820D743" w14:textId="77777777" w:rsidR="00CA33AB" w:rsidRDefault="00955F9E" w:rsidP="00955F9E">
      <w:pPr>
        <w:pStyle w:val="2"/>
      </w:pPr>
      <w:r>
        <w:rPr>
          <w:rFonts w:hint="eastAsia"/>
        </w:rPr>
        <w:t>七：员工工资导入与查询：</w:t>
      </w:r>
    </w:p>
    <w:p w14:paraId="6EEED8E3" w14:textId="77777777" w:rsidR="00955F9E" w:rsidRDefault="00955F9E" w:rsidP="00955F9E">
      <w:r>
        <w:rPr>
          <w:rFonts w:hint="eastAsia"/>
        </w:rPr>
        <w:t>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中新增一个</w:t>
      </w:r>
      <w:r>
        <w:rPr>
          <w:rFonts w:hint="eastAsia"/>
        </w:rPr>
        <w:t>EIM05</w:t>
      </w:r>
      <w:r>
        <w:rPr>
          <w:rFonts w:hint="eastAsia"/>
        </w:rPr>
        <w:t>按钮，进入后</w:t>
      </w:r>
      <w:r w:rsidR="00DB29AB">
        <w:rPr>
          <w:rFonts w:hint="eastAsia"/>
        </w:rPr>
        <w:t>有两个</w:t>
      </w:r>
      <w:r w:rsidR="00DB29AB">
        <w:rPr>
          <w:rFonts w:hint="eastAsia"/>
        </w:rPr>
        <w:t>tab</w:t>
      </w:r>
      <w:r w:rsidR="00DB29AB">
        <w:rPr>
          <w:rFonts w:hint="eastAsia"/>
        </w:rPr>
        <w:t>页，一个为员工工资导入，另一个为员工工资的查询。</w:t>
      </w:r>
    </w:p>
    <w:p w14:paraId="5C037B78" w14:textId="77777777" w:rsidR="00DB29AB" w:rsidRDefault="00DB29AB" w:rsidP="00A9582C">
      <w:pPr>
        <w:pStyle w:val="4"/>
      </w:pPr>
      <w:r>
        <w:rPr>
          <w:rFonts w:hint="eastAsia"/>
        </w:rPr>
        <w:t>工资导入页面：</w:t>
      </w:r>
    </w:p>
    <w:p w14:paraId="0CA47FF1" w14:textId="77777777" w:rsidR="00DB29AB" w:rsidRDefault="00DB29AB" w:rsidP="00955F9E">
      <w:r>
        <w:rPr>
          <w:rFonts w:hint="eastAsia"/>
        </w:rPr>
        <w:t>有一个日期选择框：选择后计算出年和月，在稍后的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中将作为参数。还有一个文件选择框：让用户选择</w:t>
      </w:r>
      <w:r>
        <w:rPr>
          <w:rFonts w:hint="eastAsia"/>
        </w:rPr>
        <w:t>.</w:t>
      </w:r>
      <w:proofErr w:type="spellStart"/>
      <w:r>
        <w:t>xls</w:t>
      </w:r>
      <w:proofErr w:type="spellEnd"/>
      <w:r>
        <w:rPr>
          <w:rFonts w:hint="eastAsia"/>
        </w:rPr>
        <w:t>后缀的文件</w:t>
      </w:r>
    </w:p>
    <w:p w14:paraId="1DCCEFC2" w14:textId="2C22B420" w:rsidR="00365BA0" w:rsidRDefault="00A9582C" w:rsidP="00955F9E">
      <w:pPr>
        <w:rPr>
          <w:shd w:val="clear" w:color="auto" w:fill="FFFFFF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4B595D">
        <w:fldChar w:fldCharType="begin"/>
      </w:r>
      <w:r w:rsidR="004B595D">
        <w:instrText xml:space="preserve"> HYPERLINK "https://bpmswx.eorionsolution.com/hr-dp-api/v1/excel/salary?year=" </w:instrText>
      </w:r>
      <w:r w:rsidR="004B595D">
        <w:fldChar w:fldCharType="separate"/>
      </w:r>
      <w:r w:rsidR="00FD2F48">
        <w:rPr>
          <w:rStyle w:val="ad"/>
          <w:sz w:val="20"/>
          <w:shd w:val="clear" w:color="auto" w:fill="FFFFFF"/>
        </w:rPr>
        <w:t>https://bpms.eorionsolution.com/neo-hr-api</w:t>
      </w:r>
      <w:r w:rsidRPr="00356B2D">
        <w:rPr>
          <w:rStyle w:val="ad"/>
          <w:sz w:val="20"/>
          <w:shd w:val="clear" w:color="auto" w:fill="FFFFFF"/>
        </w:rPr>
        <w:t>/v1/excel/salary</w:t>
      </w:r>
      <w:r w:rsidRPr="00356B2D">
        <w:rPr>
          <w:rStyle w:val="ad"/>
          <w:rFonts w:hint="eastAsia"/>
          <w:sz w:val="20"/>
          <w:shd w:val="clear" w:color="auto" w:fill="FFFFFF"/>
        </w:rPr>
        <w:t>?</w:t>
      </w:r>
      <w:r w:rsidRPr="00356B2D">
        <w:rPr>
          <w:rStyle w:val="ad"/>
          <w:sz w:val="20"/>
          <w:shd w:val="clear" w:color="auto" w:fill="FFFFFF"/>
        </w:rPr>
        <w:t>year=</w:t>
      </w:r>
      <w:r w:rsidR="004B595D">
        <w:rPr>
          <w:rStyle w:val="ad"/>
          <w:sz w:val="20"/>
          <w:shd w:val="clear" w:color="auto" w:fill="FFFFFF"/>
        </w:rPr>
        <w:fldChar w:fldCharType="end"/>
      </w:r>
      <w:r>
        <w:rPr>
          <w:shd w:val="clear" w:color="auto" w:fill="FFFFFF"/>
        </w:rPr>
        <w:t>{</w:t>
      </w:r>
      <w:r>
        <w:rPr>
          <w:rFonts w:hint="eastAsia"/>
          <w:shd w:val="clear" w:color="auto" w:fill="FFFFFF"/>
        </w:rPr>
        <w:t>年</w:t>
      </w:r>
      <w:r>
        <w:rPr>
          <w:shd w:val="clear" w:color="auto" w:fill="FFFFFF"/>
        </w:rPr>
        <w:t>}</w:t>
      </w:r>
      <w:r>
        <w:rPr>
          <w:rFonts w:hint="eastAsia"/>
          <w:shd w:val="clear" w:color="auto" w:fill="FFFFFF"/>
        </w:rPr>
        <w:t>&amp;month={</w:t>
      </w:r>
      <w:proofErr w:type="gramStart"/>
      <w:r>
        <w:rPr>
          <w:rFonts w:hint="eastAsia"/>
          <w:shd w:val="clear" w:color="auto" w:fill="FFFFFF"/>
        </w:rPr>
        <w:t>月</w:t>
      </w:r>
      <w:r>
        <w:rPr>
          <w:rFonts w:hint="eastAsia"/>
          <w:shd w:val="clear" w:color="auto" w:fill="FFFFFF"/>
        </w:rPr>
        <w:t>}</w:t>
      </w:r>
      <w:r>
        <w:rPr>
          <w:shd w:val="clear" w:color="auto" w:fill="FFFFFF"/>
        </w:rPr>
        <w:t xml:space="preserve">   </w:t>
      </w:r>
      <w:proofErr w:type="gramEnd"/>
      <w:r>
        <w:rPr>
          <w:shd w:val="clear" w:color="auto" w:fill="FFFFFF"/>
        </w:rPr>
        <w:t xml:space="preserve">  </w:t>
      </w: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POST</w:t>
      </w:r>
      <w:r>
        <w:rPr>
          <w:rFonts w:hint="eastAsia"/>
          <w:shd w:val="clear" w:color="auto" w:fill="FFFFFF"/>
        </w:rPr>
        <w:t>）</w:t>
      </w:r>
    </w:p>
    <w:p w14:paraId="5A16A996" w14:textId="77777777" w:rsidR="00EC7173" w:rsidRDefault="00A9582C" w:rsidP="00955F9E">
      <w:r>
        <w:rPr>
          <w:rFonts w:hint="eastAsia"/>
        </w:rPr>
        <w:t>form-data</w:t>
      </w:r>
      <w:r w:rsidR="005D5C15">
        <w:rPr>
          <w:rFonts w:hint="eastAsia"/>
        </w:rPr>
        <w:t>：</w:t>
      </w:r>
      <w:r w:rsidR="005D5C15">
        <w:rPr>
          <w:rFonts w:hint="eastAsia"/>
        </w:rPr>
        <w:t xml:space="preserve"> </w:t>
      </w:r>
      <w:proofErr w:type="spellStart"/>
      <w:r w:rsidR="005D5C15">
        <w:rPr>
          <w:rFonts w:hint="eastAsia"/>
        </w:rPr>
        <w:t>key:</w:t>
      </w:r>
      <w:r w:rsidR="005D5C15">
        <w:t>file</w:t>
      </w:r>
      <w:proofErr w:type="spellEnd"/>
      <w:r w:rsidR="005D5C15">
        <w:t xml:space="preserve">      value:</w:t>
      </w:r>
      <w:r w:rsidR="005D5C15">
        <w:rPr>
          <w:rFonts w:hint="eastAsia"/>
        </w:rPr>
        <w:t>相应的</w:t>
      </w:r>
      <w:proofErr w:type="spellStart"/>
      <w:r w:rsidR="005D5C15">
        <w:rPr>
          <w:rFonts w:hint="eastAsia"/>
        </w:rPr>
        <w:t>xls</w:t>
      </w:r>
      <w:proofErr w:type="spellEnd"/>
      <w:r w:rsidR="005D5C15">
        <w:rPr>
          <w:rFonts w:hint="eastAsia"/>
        </w:rPr>
        <w:t>文件</w:t>
      </w:r>
    </w:p>
    <w:p w14:paraId="3274BD9A" w14:textId="77777777" w:rsidR="00856407" w:rsidRDefault="00856407" w:rsidP="00955F9E">
      <w:r>
        <w:rPr>
          <w:rFonts w:hint="eastAsia"/>
        </w:rPr>
        <w:t>失败时返回：</w:t>
      </w:r>
    </w:p>
    <w:p w14:paraId="439A9C2E" w14:textId="77777777" w:rsidR="00856407" w:rsidRDefault="00856407" w:rsidP="00856407">
      <w:r>
        <w:t>{</w:t>
      </w:r>
    </w:p>
    <w:p w14:paraId="1D666562" w14:textId="77777777" w:rsidR="00856407" w:rsidRDefault="00856407" w:rsidP="00856407">
      <w:r>
        <w:lastRenderedPageBreak/>
        <w:t xml:space="preserve">    "status": 2,</w:t>
      </w:r>
    </w:p>
    <w:p w14:paraId="7C4C1DD1" w14:textId="77777777" w:rsidR="00856407" w:rsidRDefault="00856407" w:rsidP="00856407">
      <w:r>
        <w:t xml:space="preserve">    "category": "3",</w:t>
      </w:r>
    </w:p>
    <w:p w14:paraId="0F20C421" w14:textId="77777777" w:rsidR="00856407" w:rsidRPr="00856407" w:rsidRDefault="00856407" w:rsidP="00856407">
      <w:pPr>
        <w:rPr>
          <w:color w:val="FF0000"/>
        </w:rPr>
      </w:pPr>
      <w:r>
        <w:rPr>
          <w:rFonts w:hint="eastAsia"/>
        </w:rPr>
        <w:t xml:space="preserve">    </w:t>
      </w:r>
      <w:r w:rsidRPr="00856407">
        <w:rPr>
          <w:rFonts w:hint="eastAsia"/>
          <w:color w:val="FF0000"/>
        </w:rPr>
        <w:t>"description": "</w:t>
      </w:r>
      <w:r w:rsidRPr="00856407">
        <w:rPr>
          <w:rFonts w:hint="eastAsia"/>
          <w:color w:val="FF0000"/>
        </w:rPr>
        <w:t>员工编号：</w:t>
      </w:r>
      <w:r w:rsidRPr="00856407">
        <w:rPr>
          <w:rFonts w:hint="eastAsia"/>
          <w:color w:val="FF0000"/>
        </w:rPr>
        <w:t>\"10001011\"</w:t>
      </w:r>
      <w:r w:rsidRPr="00856407">
        <w:rPr>
          <w:rFonts w:hint="eastAsia"/>
          <w:color w:val="FF0000"/>
        </w:rPr>
        <w:t>不存在</w:t>
      </w:r>
      <w:r w:rsidRPr="00856407">
        <w:rPr>
          <w:rFonts w:hint="eastAsia"/>
          <w:color w:val="FF0000"/>
        </w:rPr>
        <w:t>!",</w:t>
      </w:r>
    </w:p>
    <w:p w14:paraId="7710DA5C" w14:textId="77777777" w:rsidR="00856407" w:rsidRDefault="00856407" w:rsidP="00856407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stacktrace</w:t>
      </w:r>
      <w:proofErr w:type="spellEnd"/>
      <w:r>
        <w:rPr>
          <w:rFonts w:hint="eastAsia"/>
        </w:rPr>
        <w:t>": "</w:t>
      </w:r>
      <w:r>
        <w:t>",</w:t>
      </w:r>
    </w:p>
    <w:p w14:paraId="5C95FA59" w14:textId="77777777" w:rsidR="00856407" w:rsidRDefault="00856407" w:rsidP="00856407">
      <w:r>
        <w:t xml:space="preserve">    "timestamp": 1547605706243</w:t>
      </w:r>
    </w:p>
    <w:p w14:paraId="00B21D26" w14:textId="77777777" w:rsidR="005D5C15" w:rsidRDefault="00856407" w:rsidP="00856407">
      <w:r>
        <w:t>}</w:t>
      </w:r>
    </w:p>
    <w:p w14:paraId="4C14F519" w14:textId="77777777" w:rsidR="00DB29AB" w:rsidRPr="00955F9E" w:rsidRDefault="00DB29AB" w:rsidP="00955F9E"/>
    <w:p w14:paraId="5B0BA60F" w14:textId="77777777" w:rsidR="00955F9E" w:rsidRDefault="00955F9E" w:rsidP="00955F9E"/>
    <w:p w14:paraId="68EE7AEB" w14:textId="77777777" w:rsidR="00B3453E" w:rsidRDefault="00B3453E" w:rsidP="00955F9E"/>
    <w:p w14:paraId="1FEE71AC" w14:textId="77777777" w:rsidR="00B3453E" w:rsidRDefault="00B3453E" w:rsidP="00B3453E">
      <w:pPr>
        <w:pStyle w:val="4"/>
      </w:pPr>
      <w:r>
        <w:rPr>
          <w:rFonts w:hint="eastAsia"/>
        </w:rPr>
        <w:t>工资查询页面</w:t>
      </w:r>
    </w:p>
    <w:p w14:paraId="198BA755" w14:textId="77777777" w:rsidR="00EE57A9" w:rsidRDefault="00EE57A9" w:rsidP="0017416E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metabase</w:t>
      </w:r>
      <w:proofErr w:type="spellEnd"/>
      <w:r>
        <w:rPr>
          <w:rFonts w:hint="eastAsia"/>
        </w:rPr>
        <w:t>嵌入</w:t>
      </w:r>
    </w:p>
    <w:p w14:paraId="1D9F252C" w14:textId="77777777" w:rsidR="00EE57A9" w:rsidRPr="0017416E" w:rsidRDefault="00EE57A9" w:rsidP="00EE57A9">
      <w:pPr>
        <w:rPr>
          <w:rFonts w:ascii="宋体" w:eastAsia="宋体" w:hAnsi="宋体" w:cs="宋体"/>
          <w:szCs w:val="24"/>
        </w:rPr>
      </w:pPr>
      <w:r>
        <w:t>N</w:t>
      </w:r>
      <w:r>
        <w:rPr>
          <w:rFonts w:hint="eastAsia"/>
        </w:rPr>
        <w:t>ode</w:t>
      </w:r>
      <w:r>
        <w:t xml:space="preserve"> </w:t>
      </w:r>
      <w:proofErr w:type="spellStart"/>
      <w:r>
        <w:rPr>
          <w:rFonts w:hint="eastAsia"/>
        </w:rPr>
        <w:t>js</w:t>
      </w:r>
      <w:proofErr w:type="spellEnd"/>
      <w:r>
        <w:t>生成具有签名的嵌入</w:t>
      </w:r>
      <w:r>
        <w:t>URL</w:t>
      </w:r>
      <w:r>
        <w:t>链接</w:t>
      </w:r>
    </w:p>
    <w:p w14:paraId="7D61D2C9" w14:textId="77777777" w:rsidR="00EE57A9" w:rsidRDefault="00EE57A9" w:rsidP="00EE57A9">
      <w:r>
        <w:t xml:space="preserve">var </w:t>
      </w:r>
      <w:proofErr w:type="spellStart"/>
      <w:r>
        <w:t>jwt</w:t>
      </w:r>
      <w:proofErr w:type="spellEnd"/>
      <w:r>
        <w:t xml:space="preserve"> = require("</w:t>
      </w:r>
      <w:proofErr w:type="spellStart"/>
      <w:r>
        <w:t>jsonwebtoken</w:t>
      </w:r>
      <w:proofErr w:type="spellEnd"/>
      <w:r>
        <w:t>");</w:t>
      </w:r>
    </w:p>
    <w:p w14:paraId="2CE06600" w14:textId="77777777" w:rsidR="00EE57A9" w:rsidRDefault="00EE57A9" w:rsidP="00EE57A9">
      <w:r>
        <w:t>var METABASE_SITE_URL = "https://metabase.eorionsolution.com";</w:t>
      </w:r>
    </w:p>
    <w:p w14:paraId="37B5E6F1" w14:textId="77777777" w:rsidR="00EE57A9" w:rsidRDefault="00EE57A9" w:rsidP="00EE57A9">
      <w:r>
        <w:t>var METABASE_SECRET_KEY = "652af32880df5748cbf37bd6273d8bfe444e76e551012ca323afa69e1f1b41ab";</w:t>
      </w:r>
    </w:p>
    <w:p w14:paraId="58697654" w14:textId="77777777" w:rsidR="00EE57A9" w:rsidRDefault="00EE57A9" w:rsidP="00EE57A9">
      <w:r>
        <w:t>var payload = {</w:t>
      </w:r>
    </w:p>
    <w:p w14:paraId="60ED58FE" w14:textId="77777777" w:rsidR="00EE57A9" w:rsidRDefault="00EE57A9" w:rsidP="00EE57A9">
      <w:r>
        <w:t xml:space="preserve">  resource: </w:t>
      </w:r>
      <w:proofErr w:type="gramStart"/>
      <w:r>
        <w:t>{ question</w:t>
      </w:r>
      <w:proofErr w:type="gramEnd"/>
      <w:r>
        <w:t>: 311 },</w:t>
      </w:r>
    </w:p>
    <w:p w14:paraId="0C7BF85F" w14:textId="77777777" w:rsidR="00EE57A9" w:rsidRDefault="00EE57A9" w:rsidP="00EE57A9">
      <w:r>
        <w:t xml:space="preserve">  params: {}</w:t>
      </w:r>
    </w:p>
    <w:p w14:paraId="0AF3FDCD" w14:textId="77777777" w:rsidR="00EE57A9" w:rsidRDefault="00EE57A9" w:rsidP="00EE57A9">
      <w:r>
        <w:t>};</w:t>
      </w:r>
    </w:p>
    <w:p w14:paraId="4D5C582B" w14:textId="77777777" w:rsidR="00EE57A9" w:rsidRDefault="00EE57A9" w:rsidP="00EE57A9">
      <w:r>
        <w:t xml:space="preserve">var token = </w:t>
      </w:r>
      <w:proofErr w:type="spellStart"/>
      <w:proofErr w:type="gramStart"/>
      <w:r>
        <w:t>jwt.sign</w:t>
      </w:r>
      <w:proofErr w:type="spellEnd"/>
      <w:proofErr w:type="gramEnd"/>
      <w:r>
        <w:t>(payload, METABASE_SECRET_KEY);</w:t>
      </w:r>
    </w:p>
    <w:p w14:paraId="6AAF5A63" w14:textId="77777777" w:rsidR="00EE57A9" w:rsidRDefault="00EE57A9" w:rsidP="00EE57A9">
      <w:r>
        <w:t xml:space="preserve">var </w:t>
      </w:r>
      <w:proofErr w:type="spellStart"/>
      <w:r>
        <w:t>iframeUrl</w:t>
      </w:r>
      <w:proofErr w:type="spellEnd"/>
      <w:r>
        <w:t xml:space="preserve"> = METABASE_SITE_URL + "/embed/question/" + token + "#bordered=</w:t>
      </w:r>
      <w:proofErr w:type="spellStart"/>
      <w:r>
        <w:t>true&amp;titled</w:t>
      </w:r>
      <w:proofErr w:type="spellEnd"/>
      <w:r>
        <w:t>=true";</w:t>
      </w:r>
    </w:p>
    <w:p w14:paraId="642B6FF7" w14:textId="77777777" w:rsidR="0017416E" w:rsidRDefault="0017416E" w:rsidP="00EE57A9"/>
    <w:p w14:paraId="71733510" w14:textId="77777777" w:rsidR="0017416E" w:rsidRDefault="0017416E" w:rsidP="0017416E">
      <w:pPr>
        <w:pStyle w:val="4"/>
        <w:rPr>
          <w:rFonts w:ascii="宋体" w:eastAsia="宋体" w:hAnsi="宋体" w:cs="宋体"/>
          <w:szCs w:val="24"/>
        </w:rPr>
      </w:pPr>
      <w:r>
        <w:t>然后插入这段代码在你的</w:t>
      </w:r>
      <w:r>
        <w:t>HTML</w:t>
      </w:r>
      <w:r>
        <w:t>模板或者单个页面</w:t>
      </w:r>
      <w:r>
        <w:t>APP</w:t>
      </w:r>
      <w:r>
        <w:t>中</w:t>
      </w:r>
    </w:p>
    <w:p w14:paraId="6BC79AF3" w14:textId="77777777" w:rsidR="0017416E" w:rsidRDefault="0017416E" w:rsidP="0017416E">
      <w:r>
        <w:t>&lt;iframe</w:t>
      </w:r>
    </w:p>
    <w:p w14:paraId="63904B18" w14:textId="77777777" w:rsidR="0017416E" w:rsidRDefault="0017416E" w:rsidP="0017416E">
      <w:r>
        <w:t xml:space="preserve">    </w:t>
      </w:r>
      <w:proofErr w:type="spellStart"/>
      <w:r>
        <w:t>src</w:t>
      </w:r>
      <w:proofErr w:type="spellEnd"/>
      <w:r>
        <w:t>="{{</w:t>
      </w:r>
      <w:proofErr w:type="spellStart"/>
      <w:r>
        <w:t>iframeUrl</w:t>
      </w:r>
      <w:proofErr w:type="spellEnd"/>
      <w:r>
        <w:t>}}"</w:t>
      </w:r>
    </w:p>
    <w:p w14:paraId="319DCA6F" w14:textId="77777777" w:rsidR="0017416E" w:rsidRDefault="0017416E" w:rsidP="0017416E">
      <w:r>
        <w:t xml:space="preserve">    frameborder="0"</w:t>
      </w:r>
    </w:p>
    <w:p w14:paraId="0D6BE1B0" w14:textId="77777777" w:rsidR="0017416E" w:rsidRDefault="0017416E" w:rsidP="0017416E">
      <w:r>
        <w:t xml:space="preserve">    width="800"</w:t>
      </w:r>
    </w:p>
    <w:p w14:paraId="7EBDDCD9" w14:textId="77777777" w:rsidR="0017416E" w:rsidRDefault="0017416E" w:rsidP="0017416E">
      <w:r>
        <w:t xml:space="preserve">    height="600"</w:t>
      </w:r>
    </w:p>
    <w:p w14:paraId="54CE6EB6" w14:textId="77777777" w:rsidR="0017416E" w:rsidRDefault="0017416E" w:rsidP="0017416E">
      <w:r>
        <w:lastRenderedPageBreak/>
        <w:t xml:space="preserve">    </w:t>
      </w:r>
      <w:proofErr w:type="spellStart"/>
      <w:r>
        <w:t>allowtransparency</w:t>
      </w:r>
      <w:proofErr w:type="spellEnd"/>
    </w:p>
    <w:p w14:paraId="0E7A1BF4" w14:textId="77777777" w:rsidR="0017416E" w:rsidRPr="0017416E" w:rsidRDefault="0017416E" w:rsidP="0017416E">
      <w:r>
        <w:t>&gt;&lt;/iframe&gt;</w:t>
      </w:r>
    </w:p>
    <w:sectPr w:rsidR="0017416E" w:rsidRPr="0017416E">
      <w:headerReference w:type="default" r:id="rId22"/>
      <w:footerReference w:type="default" r:id="rId23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2AB1B" w14:textId="77777777" w:rsidR="0035043A" w:rsidRDefault="0035043A">
      <w:pPr>
        <w:spacing w:after="0" w:line="240" w:lineRule="auto"/>
      </w:pPr>
      <w:r>
        <w:separator/>
      </w:r>
    </w:p>
  </w:endnote>
  <w:endnote w:type="continuationSeparator" w:id="0">
    <w:p w14:paraId="33B10C00" w14:textId="77777777" w:rsidR="0035043A" w:rsidRDefault="00350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ayout w:type="fixed"/>
      <w:tblLook w:val="04A0" w:firstRow="1" w:lastRow="0" w:firstColumn="1" w:lastColumn="0" w:noHBand="0" w:noVBand="1"/>
    </w:tblPr>
    <w:tblGrid>
      <w:gridCol w:w="6660"/>
      <w:gridCol w:w="2700"/>
    </w:tblGrid>
    <w:tr w:rsidR="004B595D" w14:paraId="633EBE5F" w14:textId="77777777">
      <w:trPr>
        <w:jc w:val="center"/>
      </w:trPr>
      <w:tc>
        <w:tcPr>
          <w:tcW w:w="6660" w:type="dxa"/>
          <w:shd w:val="clear" w:color="auto" w:fill="auto"/>
        </w:tcPr>
        <w:p w14:paraId="378C516B" w14:textId="77777777" w:rsidR="004B595D" w:rsidRDefault="004B595D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© EORIONSOLUTION</w:t>
          </w:r>
        </w:p>
      </w:tc>
      <w:tc>
        <w:tcPr>
          <w:tcW w:w="2700" w:type="dxa"/>
          <w:shd w:val="clear" w:color="auto" w:fill="auto"/>
        </w:tcPr>
        <w:p w14:paraId="1D1C56E8" w14:textId="77777777" w:rsidR="004B595D" w:rsidRDefault="004B595D">
          <w:pPr>
            <w:jc w:val="right"/>
            <w:rPr>
              <w:rFonts w:eastAsia="微软雅黑"/>
              <w:sz w:val="18"/>
              <w:szCs w:val="18"/>
            </w:rPr>
          </w:pPr>
          <w:r>
            <w:rPr>
              <w:rStyle w:val="ac"/>
              <w:rFonts w:eastAsia="微软雅黑" w:cstheme="minorHAnsi" w:hint="eastAsia"/>
              <w:sz w:val="18"/>
              <w:szCs w:val="18"/>
            </w:rPr>
            <w:t>当前页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begin"/>
          </w:r>
          <w:r>
            <w:rPr>
              <w:rStyle w:val="ac"/>
              <w:rFonts w:eastAsia="微软雅黑" w:cstheme="minorHAnsi"/>
              <w:sz w:val="18"/>
              <w:szCs w:val="18"/>
            </w:rPr>
            <w:instrText xml:space="preserve"> PAGE </w:instrTex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separate"/>
          </w:r>
          <w:r>
            <w:rPr>
              <w:rStyle w:val="ac"/>
              <w:rFonts w:eastAsia="微软雅黑" w:cstheme="minorHAnsi"/>
              <w:sz w:val="18"/>
              <w:szCs w:val="18"/>
            </w:rPr>
            <w:t>3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end"/>
          </w:r>
          <w:r>
            <w:rPr>
              <w:rStyle w:val="ac"/>
              <w:rFonts w:eastAsia="微软雅黑" w:cstheme="minorHAnsi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/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>共</w:t>
          </w:r>
          <w:r>
            <w:rPr>
              <w:rStyle w:val="ac"/>
              <w:rFonts w:eastAsia="微软雅黑" w:cstheme="minorHAnsi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begin"/>
          </w:r>
          <w:r>
            <w:rPr>
              <w:rStyle w:val="ac"/>
              <w:rFonts w:eastAsia="微软雅黑" w:cstheme="minorHAnsi"/>
              <w:sz w:val="18"/>
              <w:szCs w:val="18"/>
            </w:rPr>
            <w:instrText xml:space="preserve"> NUMPAGES </w:instrTex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separate"/>
          </w:r>
          <w:r>
            <w:rPr>
              <w:rStyle w:val="ac"/>
              <w:rFonts w:eastAsia="微软雅黑" w:cstheme="minorHAnsi"/>
              <w:sz w:val="18"/>
              <w:szCs w:val="18"/>
            </w:rPr>
            <w:t>6</w:t>
          </w:r>
          <w:r>
            <w:rPr>
              <w:rStyle w:val="ac"/>
              <w:rFonts w:eastAsia="微软雅黑" w:cstheme="minorHAnsi"/>
              <w:sz w:val="18"/>
              <w:szCs w:val="18"/>
            </w:rPr>
            <w:fldChar w:fldCharType="end"/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 xml:space="preserve"> </w:t>
          </w:r>
          <w:r>
            <w:rPr>
              <w:rStyle w:val="ac"/>
              <w:rFonts w:eastAsia="微软雅黑" w:cstheme="minorHAnsi" w:hint="eastAsia"/>
              <w:sz w:val="18"/>
              <w:szCs w:val="18"/>
            </w:rPr>
            <w:t>页</w:t>
          </w:r>
        </w:p>
      </w:tc>
    </w:tr>
  </w:tbl>
  <w:p w14:paraId="791A3646" w14:textId="77777777" w:rsidR="004B595D" w:rsidRDefault="004B59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D631F" w14:textId="77777777" w:rsidR="0035043A" w:rsidRDefault="0035043A">
      <w:pPr>
        <w:spacing w:after="0" w:line="240" w:lineRule="auto"/>
      </w:pPr>
      <w:r>
        <w:separator/>
      </w:r>
    </w:p>
  </w:footnote>
  <w:footnote w:type="continuationSeparator" w:id="0">
    <w:p w14:paraId="3BFADEB0" w14:textId="77777777" w:rsidR="0035043A" w:rsidRDefault="003504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e"/>
      <w:tblW w:w="8289" w:type="dxa"/>
      <w:tblInd w:w="73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193"/>
      <w:gridCol w:w="4096"/>
    </w:tblGrid>
    <w:tr w:rsidR="004B595D" w14:paraId="5D5002E6" w14:textId="77777777">
      <w:tc>
        <w:tcPr>
          <w:tcW w:w="4193" w:type="dxa"/>
          <w:vMerge w:val="restart"/>
        </w:tcPr>
        <w:p w14:paraId="7C434888" w14:textId="77777777" w:rsidR="004B595D" w:rsidRDefault="004B595D">
          <w:pPr>
            <w:pStyle w:val="a7"/>
            <w:ind w:left="720" w:hanging="720"/>
            <w:jc w:val="both"/>
            <w:rPr>
              <w:rFonts w:eastAsia="微软雅黑" w:cstheme="minorHAnsi"/>
              <w:color w:val="A6A6A6" w:themeColor="background1" w:themeShade="A6"/>
              <w:sz w:val="16"/>
              <w:szCs w:val="16"/>
            </w:rPr>
          </w:pPr>
          <w:r>
            <w:rPr>
              <w:rFonts w:eastAsia="微软雅黑" w:cstheme="minorHAnsi" w:hint="eastAsia"/>
              <w:color w:val="A6A6A6" w:themeColor="background1" w:themeShade="A6"/>
              <w:sz w:val="16"/>
              <w:szCs w:val="16"/>
            </w:rPr>
            <w:t>流程功能</w:t>
          </w:r>
        </w:p>
        <w:p w14:paraId="3C429406" w14:textId="77777777" w:rsidR="004B595D" w:rsidRDefault="004B595D">
          <w:pPr>
            <w:pStyle w:val="a7"/>
            <w:ind w:left="720" w:hanging="720"/>
            <w:jc w:val="both"/>
            <w:rPr>
              <w:rFonts w:ascii="微软雅黑" w:eastAsia="微软雅黑" w:hAnsi="微软雅黑"/>
              <w:b/>
              <w:color w:val="000000" w:themeColor="text1"/>
              <w:sz w:val="18"/>
              <w:szCs w:val="18"/>
            </w:rPr>
          </w:pPr>
          <w:r>
            <w:rPr>
              <w:rFonts w:ascii="微软雅黑" w:eastAsia="微软雅黑" w:hAnsi="微软雅黑" w:hint="eastAsia"/>
              <w:b/>
              <w:color w:val="000000" w:themeColor="text1"/>
              <w:sz w:val="18"/>
              <w:szCs w:val="18"/>
            </w:rPr>
            <w:t>人事系统</w:t>
          </w:r>
        </w:p>
      </w:tc>
      <w:tc>
        <w:tcPr>
          <w:tcW w:w="4096" w:type="dxa"/>
        </w:tcPr>
        <w:p w14:paraId="61358584" w14:textId="77777777" w:rsidR="004B595D" w:rsidRDefault="004B595D">
          <w:pPr>
            <w:pStyle w:val="a7"/>
            <w:wordWrap w:val="0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  <w:r>
            <w:rPr>
              <w:rFonts w:eastAsia="微软雅黑" w:cstheme="minorHAnsi"/>
              <w:color w:val="000000" w:themeColor="text1"/>
              <w:sz w:val="18"/>
              <w:szCs w:val="18"/>
            </w:rPr>
            <w:t>产品名称</w:t>
          </w:r>
          <w:r>
            <w:rPr>
              <w:rFonts w:eastAsia="微软雅黑" w:cstheme="minorHAnsi" w:hint="eastAsia"/>
              <w:color w:val="000000" w:themeColor="text1"/>
              <w:sz w:val="18"/>
              <w:szCs w:val="18"/>
            </w:rPr>
            <w:t xml:space="preserve">: </w:t>
          </w:r>
          <w:proofErr w:type="spellStart"/>
          <w:r>
            <w:rPr>
              <w:rFonts w:eastAsia="微软雅黑" w:cstheme="minorHAnsi" w:hint="eastAsia"/>
              <w:color w:val="000000" w:themeColor="text1"/>
              <w:sz w:val="18"/>
              <w:szCs w:val="18"/>
            </w:rPr>
            <w:t>bpms_</w:t>
          </w:r>
          <w:r>
            <w:rPr>
              <w:rFonts w:eastAsia="微软雅黑" w:cstheme="minorHAnsi"/>
              <w:color w:val="000000" w:themeColor="text1"/>
              <w:sz w:val="18"/>
              <w:szCs w:val="18"/>
            </w:rPr>
            <w:t>eim</w:t>
          </w:r>
          <w:proofErr w:type="spellEnd"/>
        </w:p>
      </w:tc>
    </w:tr>
    <w:tr w:rsidR="004B595D" w14:paraId="04D3ED2A" w14:textId="77777777">
      <w:tc>
        <w:tcPr>
          <w:tcW w:w="4193" w:type="dxa"/>
          <w:vMerge/>
        </w:tcPr>
        <w:p w14:paraId="618C2B9C" w14:textId="77777777" w:rsidR="004B595D" w:rsidRDefault="004B595D">
          <w:pPr>
            <w:pStyle w:val="a7"/>
            <w:jc w:val="both"/>
            <w:rPr>
              <w:rFonts w:ascii="微软雅黑" w:eastAsia="微软雅黑" w:hAnsi="微软雅黑"/>
              <w:color w:val="A6A6A6" w:themeColor="background1" w:themeShade="A6"/>
              <w:sz w:val="18"/>
              <w:szCs w:val="18"/>
            </w:rPr>
          </w:pPr>
        </w:p>
      </w:tc>
      <w:tc>
        <w:tcPr>
          <w:tcW w:w="4096" w:type="dxa"/>
        </w:tcPr>
        <w:p w14:paraId="5971FBC0" w14:textId="77777777" w:rsidR="004B595D" w:rsidRDefault="004B595D">
          <w:pPr>
            <w:pStyle w:val="a7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</w:p>
      </w:tc>
    </w:tr>
    <w:tr w:rsidR="004B595D" w14:paraId="03CB0F48" w14:textId="77777777">
      <w:tc>
        <w:tcPr>
          <w:tcW w:w="4193" w:type="dxa"/>
        </w:tcPr>
        <w:p w14:paraId="513E13C3" w14:textId="77777777" w:rsidR="004B595D" w:rsidRDefault="004B595D">
          <w:pPr>
            <w:pStyle w:val="a7"/>
            <w:ind w:left="720" w:hanging="720"/>
            <w:jc w:val="both"/>
            <w:rPr>
              <w:rFonts w:ascii="微软雅黑" w:eastAsia="微软雅黑" w:hAnsi="微软雅黑"/>
              <w:color w:val="000000" w:themeColor="text1"/>
              <w:sz w:val="18"/>
              <w:szCs w:val="18"/>
            </w:rPr>
          </w:pPr>
        </w:p>
      </w:tc>
      <w:tc>
        <w:tcPr>
          <w:tcW w:w="4096" w:type="dxa"/>
        </w:tcPr>
        <w:p w14:paraId="5588FFD2" w14:textId="77777777" w:rsidR="004B595D" w:rsidRDefault="004B595D">
          <w:pPr>
            <w:pStyle w:val="a7"/>
            <w:ind w:right="90"/>
            <w:jc w:val="right"/>
            <w:rPr>
              <w:rFonts w:eastAsia="微软雅黑" w:cstheme="minorHAnsi"/>
              <w:color w:val="000000" w:themeColor="text1"/>
              <w:sz w:val="18"/>
              <w:szCs w:val="18"/>
            </w:rPr>
          </w:pPr>
        </w:p>
      </w:tc>
    </w:tr>
  </w:tbl>
  <w:p w14:paraId="2015F787" w14:textId="77777777" w:rsidR="004B595D" w:rsidRDefault="004B595D">
    <w:pPr>
      <w:pStyle w:val="a7"/>
      <w:jc w:val="both"/>
      <w:rPr>
        <w:rFonts w:ascii="微软雅黑" w:eastAsia="微软雅黑" w:hAnsi="微软雅黑"/>
        <w:sz w:val="18"/>
        <w:szCs w:val="18"/>
      </w:rPr>
    </w:pPr>
    <w:r>
      <w:rPr>
        <w:rFonts w:ascii="微软雅黑" w:eastAsia="微软雅黑" w:hAnsi="微软雅黑"/>
        <w:noProof/>
        <w:sz w:val="18"/>
        <w:szCs w:val="18"/>
      </w:rPr>
      <w:drawing>
        <wp:anchor distT="0" distB="0" distL="114300" distR="114300" simplePos="0" relativeHeight="251675648" behindDoc="0" locked="0" layoutInCell="1" allowOverlap="1" wp14:anchorId="25287F98" wp14:editId="1DB39FB8">
          <wp:simplePos x="0" y="0"/>
          <wp:positionH relativeFrom="column">
            <wp:posOffset>-86360</wp:posOffset>
          </wp:positionH>
          <wp:positionV relativeFrom="paragraph">
            <wp:posOffset>-541020</wp:posOffset>
          </wp:positionV>
          <wp:extent cx="486410" cy="252730"/>
          <wp:effectExtent l="0" t="0" r="0" b="0"/>
          <wp:wrapNone/>
          <wp:docPr id="8" name="图片 8" descr="C:\Users\blade\Desktop\CIO Reading\未标题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blade\Desktop\CIO Reading\未标题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6345" cy="252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5C5BCA1" w14:textId="77777777" w:rsidR="004B595D" w:rsidRDefault="004B595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0E93"/>
    <w:multiLevelType w:val="hybridMultilevel"/>
    <w:tmpl w:val="7E4A614C"/>
    <w:lvl w:ilvl="0" w:tplc="D9CAA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14FBB"/>
    <w:multiLevelType w:val="hybridMultilevel"/>
    <w:tmpl w:val="039A9942"/>
    <w:lvl w:ilvl="0" w:tplc="12E0954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C35D93"/>
    <w:multiLevelType w:val="multilevel"/>
    <w:tmpl w:val="21C35D93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34C34961"/>
    <w:multiLevelType w:val="multilevel"/>
    <w:tmpl w:val="34C3496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48633D2D"/>
    <w:multiLevelType w:val="multilevel"/>
    <w:tmpl w:val="48633D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C457CA"/>
    <w:multiLevelType w:val="multilevel"/>
    <w:tmpl w:val="4BC457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52100245"/>
    <w:multiLevelType w:val="multilevel"/>
    <w:tmpl w:val="52100245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documentProtection w:formatting="1" w:enforcement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9AE"/>
    <w:rsid w:val="00003060"/>
    <w:rsid w:val="0000572F"/>
    <w:rsid w:val="00005E18"/>
    <w:rsid w:val="0001103E"/>
    <w:rsid w:val="0001484E"/>
    <w:rsid w:val="00015E69"/>
    <w:rsid w:val="000204F7"/>
    <w:rsid w:val="00021D79"/>
    <w:rsid w:val="000245EB"/>
    <w:rsid w:val="00025F8E"/>
    <w:rsid w:val="00032EA0"/>
    <w:rsid w:val="000404F1"/>
    <w:rsid w:val="00041722"/>
    <w:rsid w:val="0004177D"/>
    <w:rsid w:val="00042834"/>
    <w:rsid w:val="0004350A"/>
    <w:rsid w:val="00045696"/>
    <w:rsid w:val="0005194E"/>
    <w:rsid w:val="00054792"/>
    <w:rsid w:val="0005688A"/>
    <w:rsid w:val="0005786A"/>
    <w:rsid w:val="00057F31"/>
    <w:rsid w:val="00061697"/>
    <w:rsid w:val="00062EAC"/>
    <w:rsid w:val="00066213"/>
    <w:rsid w:val="00067AD0"/>
    <w:rsid w:val="00072ED6"/>
    <w:rsid w:val="0007353A"/>
    <w:rsid w:val="00073E01"/>
    <w:rsid w:val="0008093F"/>
    <w:rsid w:val="00080F70"/>
    <w:rsid w:val="000813B4"/>
    <w:rsid w:val="0008175D"/>
    <w:rsid w:val="00082B42"/>
    <w:rsid w:val="00083A2E"/>
    <w:rsid w:val="00086D45"/>
    <w:rsid w:val="00091E70"/>
    <w:rsid w:val="00094CCF"/>
    <w:rsid w:val="000954DC"/>
    <w:rsid w:val="00096A2B"/>
    <w:rsid w:val="00097070"/>
    <w:rsid w:val="000A4390"/>
    <w:rsid w:val="000A7E69"/>
    <w:rsid w:val="000B1D72"/>
    <w:rsid w:val="000B1FEB"/>
    <w:rsid w:val="000B2C10"/>
    <w:rsid w:val="000B4824"/>
    <w:rsid w:val="000B5C53"/>
    <w:rsid w:val="000B5D7C"/>
    <w:rsid w:val="000C499B"/>
    <w:rsid w:val="000C4DD1"/>
    <w:rsid w:val="000C6B23"/>
    <w:rsid w:val="000C7F24"/>
    <w:rsid w:val="000D2356"/>
    <w:rsid w:val="000D4AD6"/>
    <w:rsid w:val="000D6B14"/>
    <w:rsid w:val="000D7D74"/>
    <w:rsid w:val="000E1E05"/>
    <w:rsid w:val="000E38E0"/>
    <w:rsid w:val="000E39A2"/>
    <w:rsid w:val="000E486D"/>
    <w:rsid w:val="000E5922"/>
    <w:rsid w:val="000F1AB4"/>
    <w:rsid w:val="001050CD"/>
    <w:rsid w:val="001106C2"/>
    <w:rsid w:val="00113D9F"/>
    <w:rsid w:val="001156E2"/>
    <w:rsid w:val="001229F5"/>
    <w:rsid w:val="00123194"/>
    <w:rsid w:val="00127323"/>
    <w:rsid w:val="00131228"/>
    <w:rsid w:val="00131CAD"/>
    <w:rsid w:val="001348F6"/>
    <w:rsid w:val="00142A96"/>
    <w:rsid w:val="00142CFA"/>
    <w:rsid w:val="00143BFC"/>
    <w:rsid w:val="00152117"/>
    <w:rsid w:val="001525F9"/>
    <w:rsid w:val="00157107"/>
    <w:rsid w:val="00157A0D"/>
    <w:rsid w:val="00162A29"/>
    <w:rsid w:val="001642C0"/>
    <w:rsid w:val="00173F0E"/>
    <w:rsid w:val="0017416E"/>
    <w:rsid w:val="00181214"/>
    <w:rsid w:val="001825FC"/>
    <w:rsid w:val="001831E0"/>
    <w:rsid w:val="00185113"/>
    <w:rsid w:val="001865DB"/>
    <w:rsid w:val="00194125"/>
    <w:rsid w:val="001972DB"/>
    <w:rsid w:val="001A66B7"/>
    <w:rsid w:val="001B47E6"/>
    <w:rsid w:val="001B53D6"/>
    <w:rsid w:val="001B5D9C"/>
    <w:rsid w:val="001C08FF"/>
    <w:rsid w:val="001C11E7"/>
    <w:rsid w:val="001C1FDA"/>
    <w:rsid w:val="001C2906"/>
    <w:rsid w:val="001C35A7"/>
    <w:rsid w:val="001C5DF3"/>
    <w:rsid w:val="001C7318"/>
    <w:rsid w:val="001D0866"/>
    <w:rsid w:val="001D318D"/>
    <w:rsid w:val="001D37E8"/>
    <w:rsid w:val="001D63BA"/>
    <w:rsid w:val="001F0278"/>
    <w:rsid w:val="001F0AEF"/>
    <w:rsid w:val="001F2DC0"/>
    <w:rsid w:val="001F4E12"/>
    <w:rsid w:val="001F55F1"/>
    <w:rsid w:val="001F6E5E"/>
    <w:rsid w:val="00200C4A"/>
    <w:rsid w:val="002139C3"/>
    <w:rsid w:val="002143DD"/>
    <w:rsid w:val="002156C0"/>
    <w:rsid w:val="0022195F"/>
    <w:rsid w:val="00221CE7"/>
    <w:rsid w:val="00222024"/>
    <w:rsid w:val="0022493B"/>
    <w:rsid w:val="00225909"/>
    <w:rsid w:val="00227430"/>
    <w:rsid w:val="00235DE1"/>
    <w:rsid w:val="0023604F"/>
    <w:rsid w:val="002423C8"/>
    <w:rsid w:val="00243E53"/>
    <w:rsid w:val="00245B1E"/>
    <w:rsid w:val="00245D8F"/>
    <w:rsid w:val="00253174"/>
    <w:rsid w:val="00254157"/>
    <w:rsid w:val="00260A5F"/>
    <w:rsid w:val="002638F5"/>
    <w:rsid w:val="0026509D"/>
    <w:rsid w:val="00277598"/>
    <w:rsid w:val="002813D7"/>
    <w:rsid w:val="0028277A"/>
    <w:rsid w:val="00286915"/>
    <w:rsid w:val="00286F51"/>
    <w:rsid w:val="00287D6C"/>
    <w:rsid w:val="00294AB2"/>
    <w:rsid w:val="00294B3A"/>
    <w:rsid w:val="002A2026"/>
    <w:rsid w:val="002A40B5"/>
    <w:rsid w:val="002A4732"/>
    <w:rsid w:val="002B1E80"/>
    <w:rsid w:val="002C11CF"/>
    <w:rsid w:val="002C2EF4"/>
    <w:rsid w:val="002D13FD"/>
    <w:rsid w:val="002D6F86"/>
    <w:rsid w:val="002E623A"/>
    <w:rsid w:val="002F10F1"/>
    <w:rsid w:val="002F51F9"/>
    <w:rsid w:val="002F53E8"/>
    <w:rsid w:val="002F59EA"/>
    <w:rsid w:val="002F6862"/>
    <w:rsid w:val="0030194B"/>
    <w:rsid w:val="00306AA5"/>
    <w:rsid w:val="00306B6B"/>
    <w:rsid w:val="00306EE2"/>
    <w:rsid w:val="00317651"/>
    <w:rsid w:val="00317707"/>
    <w:rsid w:val="00330A5E"/>
    <w:rsid w:val="003341C8"/>
    <w:rsid w:val="00335EFA"/>
    <w:rsid w:val="00336D3A"/>
    <w:rsid w:val="003404CA"/>
    <w:rsid w:val="00342619"/>
    <w:rsid w:val="003432E4"/>
    <w:rsid w:val="003459C4"/>
    <w:rsid w:val="0035043A"/>
    <w:rsid w:val="003509AE"/>
    <w:rsid w:val="00360345"/>
    <w:rsid w:val="00361EFE"/>
    <w:rsid w:val="003645C9"/>
    <w:rsid w:val="00364827"/>
    <w:rsid w:val="00365BA0"/>
    <w:rsid w:val="00370C4B"/>
    <w:rsid w:val="00372687"/>
    <w:rsid w:val="00372DB1"/>
    <w:rsid w:val="0037691D"/>
    <w:rsid w:val="003771FC"/>
    <w:rsid w:val="00385BDF"/>
    <w:rsid w:val="00387CF3"/>
    <w:rsid w:val="00391913"/>
    <w:rsid w:val="003A229C"/>
    <w:rsid w:val="003A385B"/>
    <w:rsid w:val="003A3EC9"/>
    <w:rsid w:val="003A6D0A"/>
    <w:rsid w:val="003B168F"/>
    <w:rsid w:val="003B73F3"/>
    <w:rsid w:val="003C0C98"/>
    <w:rsid w:val="003C5EE8"/>
    <w:rsid w:val="003C700C"/>
    <w:rsid w:val="003D3CCF"/>
    <w:rsid w:val="003D4670"/>
    <w:rsid w:val="003D75A5"/>
    <w:rsid w:val="003E3722"/>
    <w:rsid w:val="003E4B38"/>
    <w:rsid w:val="003F10A8"/>
    <w:rsid w:val="003F21C6"/>
    <w:rsid w:val="003F2C58"/>
    <w:rsid w:val="003F55D4"/>
    <w:rsid w:val="00407799"/>
    <w:rsid w:val="00410F01"/>
    <w:rsid w:val="004116B2"/>
    <w:rsid w:val="0041516C"/>
    <w:rsid w:val="004153FF"/>
    <w:rsid w:val="004245C1"/>
    <w:rsid w:val="00427B9F"/>
    <w:rsid w:val="00431B90"/>
    <w:rsid w:val="00436ED9"/>
    <w:rsid w:val="004409E2"/>
    <w:rsid w:val="00442A89"/>
    <w:rsid w:val="00443606"/>
    <w:rsid w:val="00450E66"/>
    <w:rsid w:val="00451123"/>
    <w:rsid w:val="00456225"/>
    <w:rsid w:val="00456C65"/>
    <w:rsid w:val="00457F2E"/>
    <w:rsid w:val="00460E11"/>
    <w:rsid w:val="0046286F"/>
    <w:rsid w:val="004659CD"/>
    <w:rsid w:val="00465FE6"/>
    <w:rsid w:val="00480C94"/>
    <w:rsid w:val="00481DC7"/>
    <w:rsid w:val="004820D9"/>
    <w:rsid w:val="00482DF4"/>
    <w:rsid w:val="00486CD9"/>
    <w:rsid w:val="00491F70"/>
    <w:rsid w:val="00492AF6"/>
    <w:rsid w:val="0049725B"/>
    <w:rsid w:val="004A4D11"/>
    <w:rsid w:val="004A7989"/>
    <w:rsid w:val="004A7B0C"/>
    <w:rsid w:val="004B0389"/>
    <w:rsid w:val="004B15CA"/>
    <w:rsid w:val="004B595D"/>
    <w:rsid w:val="004B602F"/>
    <w:rsid w:val="004C05DB"/>
    <w:rsid w:val="004C5CF1"/>
    <w:rsid w:val="004C6832"/>
    <w:rsid w:val="004C758B"/>
    <w:rsid w:val="004D11FF"/>
    <w:rsid w:val="004F040C"/>
    <w:rsid w:val="004F0566"/>
    <w:rsid w:val="004F061E"/>
    <w:rsid w:val="004F4F1A"/>
    <w:rsid w:val="004F7C09"/>
    <w:rsid w:val="005008B6"/>
    <w:rsid w:val="00513436"/>
    <w:rsid w:val="00514F71"/>
    <w:rsid w:val="00522734"/>
    <w:rsid w:val="00524A7F"/>
    <w:rsid w:val="00526981"/>
    <w:rsid w:val="00535DF8"/>
    <w:rsid w:val="00536CE1"/>
    <w:rsid w:val="0053721F"/>
    <w:rsid w:val="00537722"/>
    <w:rsid w:val="00540D9F"/>
    <w:rsid w:val="005410C9"/>
    <w:rsid w:val="00544F81"/>
    <w:rsid w:val="0055277B"/>
    <w:rsid w:val="005530CF"/>
    <w:rsid w:val="00553B83"/>
    <w:rsid w:val="00565D46"/>
    <w:rsid w:val="00572A37"/>
    <w:rsid w:val="00591040"/>
    <w:rsid w:val="00592D85"/>
    <w:rsid w:val="00595DEE"/>
    <w:rsid w:val="005A0F0D"/>
    <w:rsid w:val="005A26D5"/>
    <w:rsid w:val="005B20B8"/>
    <w:rsid w:val="005C13BB"/>
    <w:rsid w:val="005C3B42"/>
    <w:rsid w:val="005D29F7"/>
    <w:rsid w:val="005D5C15"/>
    <w:rsid w:val="005E067F"/>
    <w:rsid w:val="005E296E"/>
    <w:rsid w:val="005E2CB5"/>
    <w:rsid w:val="005E42B9"/>
    <w:rsid w:val="005E639F"/>
    <w:rsid w:val="005F461E"/>
    <w:rsid w:val="0060378D"/>
    <w:rsid w:val="00612BAA"/>
    <w:rsid w:val="006166B1"/>
    <w:rsid w:val="00623155"/>
    <w:rsid w:val="00627E00"/>
    <w:rsid w:val="00634929"/>
    <w:rsid w:val="0063511D"/>
    <w:rsid w:val="00635639"/>
    <w:rsid w:val="006508A7"/>
    <w:rsid w:val="006514A5"/>
    <w:rsid w:val="00654584"/>
    <w:rsid w:val="0065521E"/>
    <w:rsid w:val="006636F9"/>
    <w:rsid w:val="00676C12"/>
    <w:rsid w:val="00680AAF"/>
    <w:rsid w:val="00681E75"/>
    <w:rsid w:val="0068605F"/>
    <w:rsid w:val="00693089"/>
    <w:rsid w:val="00694E51"/>
    <w:rsid w:val="006B073E"/>
    <w:rsid w:val="006C23CC"/>
    <w:rsid w:val="006C5A38"/>
    <w:rsid w:val="006C5C20"/>
    <w:rsid w:val="006D021B"/>
    <w:rsid w:val="006D1C77"/>
    <w:rsid w:val="006D6823"/>
    <w:rsid w:val="006E1CA8"/>
    <w:rsid w:val="006E2D10"/>
    <w:rsid w:val="0070210E"/>
    <w:rsid w:val="00703E56"/>
    <w:rsid w:val="0070564B"/>
    <w:rsid w:val="00706E05"/>
    <w:rsid w:val="00712177"/>
    <w:rsid w:val="007125C4"/>
    <w:rsid w:val="00714795"/>
    <w:rsid w:val="0071653D"/>
    <w:rsid w:val="007166A2"/>
    <w:rsid w:val="0072305D"/>
    <w:rsid w:val="007232BF"/>
    <w:rsid w:val="00731231"/>
    <w:rsid w:val="00731EA9"/>
    <w:rsid w:val="0073332E"/>
    <w:rsid w:val="00735E21"/>
    <w:rsid w:val="0074039E"/>
    <w:rsid w:val="00741C0A"/>
    <w:rsid w:val="00753EEE"/>
    <w:rsid w:val="00755949"/>
    <w:rsid w:val="00757D73"/>
    <w:rsid w:val="007600F9"/>
    <w:rsid w:val="00761259"/>
    <w:rsid w:val="0076378B"/>
    <w:rsid w:val="00764873"/>
    <w:rsid w:val="007661B3"/>
    <w:rsid w:val="00771F7D"/>
    <w:rsid w:val="00784150"/>
    <w:rsid w:val="00786441"/>
    <w:rsid w:val="00792321"/>
    <w:rsid w:val="00793EF0"/>
    <w:rsid w:val="007A1C1B"/>
    <w:rsid w:val="007B0342"/>
    <w:rsid w:val="007C0A05"/>
    <w:rsid w:val="007C24BA"/>
    <w:rsid w:val="007C691A"/>
    <w:rsid w:val="007D0A42"/>
    <w:rsid w:val="007D0B32"/>
    <w:rsid w:val="007D23BE"/>
    <w:rsid w:val="007D3391"/>
    <w:rsid w:val="007D57AF"/>
    <w:rsid w:val="007D5F4A"/>
    <w:rsid w:val="007E0F1A"/>
    <w:rsid w:val="007E2F44"/>
    <w:rsid w:val="007E4C70"/>
    <w:rsid w:val="00801E6D"/>
    <w:rsid w:val="008032AF"/>
    <w:rsid w:val="00811401"/>
    <w:rsid w:val="00816514"/>
    <w:rsid w:val="00825722"/>
    <w:rsid w:val="0082637F"/>
    <w:rsid w:val="008313BC"/>
    <w:rsid w:val="00834175"/>
    <w:rsid w:val="00840EFE"/>
    <w:rsid w:val="0084215E"/>
    <w:rsid w:val="00845DAB"/>
    <w:rsid w:val="00846C48"/>
    <w:rsid w:val="00851B20"/>
    <w:rsid w:val="00856407"/>
    <w:rsid w:val="008664C3"/>
    <w:rsid w:val="00873C1C"/>
    <w:rsid w:val="00874577"/>
    <w:rsid w:val="0088542B"/>
    <w:rsid w:val="0089001C"/>
    <w:rsid w:val="008A11BC"/>
    <w:rsid w:val="008A2E9E"/>
    <w:rsid w:val="008A59B3"/>
    <w:rsid w:val="008A601E"/>
    <w:rsid w:val="008A63EB"/>
    <w:rsid w:val="008B04CA"/>
    <w:rsid w:val="008B3E74"/>
    <w:rsid w:val="008B7805"/>
    <w:rsid w:val="008B7DC0"/>
    <w:rsid w:val="008C0BBE"/>
    <w:rsid w:val="008C44E1"/>
    <w:rsid w:val="008C5AC7"/>
    <w:rsid w:val="008C7311"/>
    <w:rsid w:val="008C757A"/>
    <w:rsid w:val="008D01D6"/>
    <w:rsid w:val="008D1DCD"/>
    <w:rsid w:val="008D50B1"/>
    <w:rsid w:val="008E3E62"/>
    <w:rsid w:val="008F2666"/>
    <w:rsid w:val="00900581"/>
    <w:rsid w:val="0090102A"/>
    <w:rsid w:val="0090356F"/>
    <w:rsid w:val="0090438F"/>
    <w:rsid w:val="00904D8B"/>
    <w:rsid w:val="0090599C"/>
    <w:rsid w:val="0091033F"/>
    <w:rsid w:val="0091278D"/>
    <w:rsid w:val="0091673F"/>
    <w:rsid w:val="009175B0"/>
    <w:rsid w:val="0092248C"/>
    <w:rsid w:val="00926B59"/>
    <w:rsid w:val="00927EBB"/>
    <w:rsid w:val="0093247C"/>
    <w:rsid w:val="00935669"/>
    <w:rsid w:val="00936637"/>
    <w:rsid w:val="00940820"/>
    <w:rsid w:val="00942A16"/>
    <w:rsid w:val="0094455F"/>
    <w:rsid w:val="00944E43"/>
    <w:rsid w:val="00945B0D"/>
    <w:rsid w:val="00946F21"/>
    <w:rsid w:val="00951125"/>
    <w:rsid w:val="009545C9"/>
    <w:rsid w:val="00955F9E"/>
    <w:rsid w:val="00956107"/>
    <w:rsid w:val="00960AD1"/>
    <w:rsid w:val="0096114A"/>
    <w:rsid w:val="009612FB"/>
    <w:rsid w:val="00961DF5"/>
    <w:rsid w:val="00965D5C"/>
    <w:rsid w:val="00975FF8"/>
    <w:rsid w:val="009826CE"/>
    <w:rsid w:val="00983CA0"/>
    <w:rsid w:val="00985AC7"/>
    <w:rsid w:val="009900AB"/>
    <w:rsid w:val="009908F6"/>
    <w:rsid w:val="00993576"/>
    <w:rsid w:val="009A1DA2"/>
    <w:rsid w:val="009A2F0E"/>
    <w:rsid w:val="009A3CC5"/>
    <w:rsid w:val="009A5BF7"/>
    <w:rsid w:val="009A7456"/>
    <w:rsid w:val="009B2875"/>
    <w:rsid w:val="009B4FF6"/>
    <w:rsid w:val="009B740D"/>
    <w:rsid w:val="009C79E4"/>
    <w:rsid w:val="009C7A64"/>
    <w:rsid w:val="009D42EC"/>
    <w:rsid w:val="009D4A30"/>
    <w:rsid w:val="009D6366"/>
    <w:rsid w:val="009E1773"/>
    <w:rsid w:val="009E4DF5"/>
    <w:rsid w:val="009F0439"/>
    <w:rsid w:val="009F1924"/>
    <w:rsid w:val="009F1FF4"/>
    <w:rsid w:val="009F587A"/>
    <w:rsid w:val="00A005FA"/>
    <w:rsid w:val="00A01A55"/>
    <w:rsid w:val="00A03BDF"/>
    <w:rsid w:val="00A04734"/>
    <w:rsid w:val="00A04BD7"/>
    <w:rsid w:val="00A07759"/>
    <w:rsid w:val="00A078CC"/>
    <w:rsid w:val="00A14E70"/>
    <w:rsid w:val="00A23D09"/>
    <w:rsid w:val="00A36C13"/>
    <w:rsid w:val="00A46148"/>
    <w:rsid w:val="00A4636D"/>
    <w:rsid w:val="00A5193F"/>
    <w:rsid w:val="00A52152"/>
    <w:rsid w:val="00A56EA0"/>
    <w:rsid w:val="00A60023"/>
    <w:rsid w:val="00A60BA9"/>
    <w:rsid w:val="00A6688F"/>
    <w:rsid w:val="00A70B7F"/>
    <w:rsid w:val="00A741AF"/>
    <w:rsid w:val="00A7697F"/>
    <w:rsid w:val="00A83E46"/>
    <w:rsid w:val="00A863A3"/>
    <w:rsid w:val="00A9582C"/>
    <w:rsid w:val="00A95F2A"/>
    <w:rsid w:val="00A96120"/>
    <w:rsid w:val="00AA324C"/>
    <w:rsid w:val="00AA493B"/>
    <w:rsid w:val="00AB1C56"/>
    <w:rsid w:val="00AB4AB2"/>
    <w:rsid w:val="00AB656F"/>
    <w:rsid w:val="00AC3076"/>
    <w:rsid w:val="00AC3641"/>
    <w:rsid w:val="00AC47BA"/>
    <w:rsid w:val="00AC52BC"/>
    <w:rsid w:val="00AC58E7"/>
    <w:rsid w:val="00AD325F"/>
    <w:rsid w:val="00AD5BF2"/>
    <w:rsid w:val="00AD6034"/>
    <w:rsid w:val="00AD63EF"/>
    <w:rsid w:val="00AE0DE6"/>
    <w:rsid w:val="00AE2704"/>
    <w:rsid w:val="00AE4BC5"/>
    <w:rsid w:val="00AE4BEB"/>
    <w:rsid w:val="00AE66BD"/>
    <w:rsid w:val="00AE6753"/>
    <w:rsid w:val="00AF306B"/>
    <w:rsid w:val="00AF4AAE"/>
    <w:rsid w:val="00AF7197"/>
    <w:rsid w:val="00AF7F3F"/>
    <w:rsid w:val="00B03F1E"/>
    <w:rsid w:val="00B055AB"/>
    <w:rsid w:val="00B0598B"/>
    <w:rsid w:val="00B06631"/>
    <w:rsid w:val="00B071D2"/>
    <w:rsid w:val="00B115DD"/>
    <w:rsid w:val="00B12BA0"/>
    <w:rsid w:val="00B1510A"/>
    <w:rsid w:val="00B22D45"/>
    <w:rsid w:val="00B22E86"/>
    <w:rsid w:val="00B23C25"/>
    <w:rsid w:val="00B25D5C"/>
    <w:rsid w:val="00B30AE8"/>
    <w:rsid w:val="00B315C6"/>
    <w:rsid w:val="00B31F4E"/>
    <w:rsid w:val="00B3453E"/>
    <w:rsid w:val="00B407D6"/>
    <w:rsid w:val="00B42829"/>
    <w:rsid w:val="00B42A0E"/>
    <w:rsid w:val="00B43B98"/>
    <w:rsid w:val="00B56C07"/>
    <w:rsid w:val="00B67C91"/>
    <w:rsid w:val="00B872EF"/>
    <w:rsid w:val="00B95094"/>
    <w:rsid w:val="00B965DD"/>
    <w:rsid w:val="00BA384A"/>
    <w:rsid w:val="00BB1C09"/>
    <w:rsid w:val="00BB2158"/>
    <w:rsid w:val="00BB29C4"/>
    <w:rsid w:val="00BC4E22"/>
    <w:rsid w:val="00BC54B4"/>
    <w:rsid w:val="00BC6CA8"/>
    <w:rsid w:val="00BD12D2"/>
    <w:rsid w:val="00BD3860"/>
    <w:rsid w:val="00BD50D0"/>
    <w:rsid w:val="00BE46FB"/>
    <w:rsid w:val="00BE789E"/>
    <w:rsid w:val="00BF0FC1"/>
    <w:rsid w:val="00BF2266"/>
    <w:rsid w:val="00BF30F2"/>
    <w:rsid w:val="00BF6FB4"/>
    <w:rsid w:val="00BF7E49"/>
    <w:rsid w:val="00C00979"/>
    <w:rsid w:val="00C07B04"/>
    <w:rsid w:val="00C07EE1"/>
    <w:rsid w:val="00C11805"/>
    <w:rsid w:val="00C11E01"/>
    <w:rsid w:val="00C165EA"/>
    <w:rsid w:val="00C17644"/>
    <w:rsid w:val="00C17A43"/>
    <w:rsid w:val="00C21A9F"/>
    <w:rsid w:val="00C305C7"/>
    <w:rsid w:val="00C37C7B"/>
    <w:rsid w:val="00C50F64"/>
    <w:rsid w:val="00C5133A"/>
    <w:rsid w:val="00C51BA5"/>
    <w:rsid w:val="00C51E8C"/>
    <w:rsid w:val="00C52FDF"/>
    <w:rsid w:val="00C5333F"/>
    <w:rsid w:val="00C5492A"/>
    <w:rsid w:val="00C56527"/>
    <w:rsid w:val="00C57654"/>
    <w:rsid w:val="00C61CF6"/>
    <w:rsid w:val="00C6454E"/>
    <w:rsid w:val="00C656C3"/>
    <w:rsid w:val="00C71895"/>
    <w:rsid w:val="00C721C2"/>
    <w:rsid w:val="00C72839"/>
    <w:rsid w:val="00C76A1B"/>
    <w:rsid w:val="00C80897"/>
    <w:rsid w:val="00C87580"/>
    <w:rsid w:val="00C93221"/>
    <w:rsid w:val="00C93F0E"/>
    <w:rsid w:val="00CA33AB"/>
    <w:rsid w:val="00CA3D0D"/>
    <w:rsid w:val="00CA3D51"/>
    <w:rsid w:val="00CA5FE6"/>
    <w:rsid w:val="00CA75F4"/>
    <w:rsid w:val="00CB401C"/>
    <w:rsid w:val="00CC2128"/>
    <w:rsid w:val="00CC2FD0"/>
    <w:rsid w:val="00CC43A9"/>
    <w:rsid w:val="00CD1370"/>
    <w:rsid w:val="00CD35FA"/>
    <w:rsid w:val="00CD516D"/>
    <w:rsid w:val="00CE1535"/>
    <w:rsid w:val="00CE4074"/>
    <w:rsid w:val="00CF47E7"/>
    <w:rsid w:val="00CF48D5"/>
    <w:rsid w:val="00CF6078"/>
    <w:rsid w:val="00CF729D"/>
    <w:rsid w:val="00CF7F01"/>
    <w:rsid w:val="00D0152D"/>
    <w:rsid w:val="00D02341"/>
    <w:rsid w:val="00D07DBD"/>
    <w:rsid w:val="00D142D2"/>
    <w:rsid w:val="00D15A2F"/>
    <w:rsid w:val="00D170DC"/>
    <w:rsid w:val="00D1747A"/>
    <w:rsid w:val="00D40BEA"/>
    <w:rsid w:val="00D40D59"/>
    <w:rsid w:val="00D43FCB"/>
    <w:rsid w:val="00D45CCB"/>
    <w:rsid w:val="00D5431C"/>
    <w:rsid w:val="00D562EA"/>
    <w:rsid w:val="00D60FFE"/>
    <w:rsid w:val="00D62F4E"/>
    <w:rsid w:val="00D65972"/>
    <w:rsid w:val="00D70B7F"/>
    <w:rsid w:val="00D74CCD"/>
    <w:rsid w:val="00D81D35"/>
    <w:rsid w:val="00D822D7"/>
    <w:rsid w:val="00D8503E"/>
    <w:rsid w:val="00D903DB"/>
    <w:rsid w:val="00D91613"/>
    <w:rsid w:val="00D91D49"/>
    <w:rsid w:val="00D92670"/>
    <w:rsid w:val="00DB0A72"/>
    <w:rsid w:val="00DB0E64"/>
    <w:rsid w:val="00DB29AB"/>
    <w:rsid w:val="00DB2A4A"/>
    <w:rsid w:val="00DB584B"/>
    <w:rsid w:val="00DB6657"/>
    <w:rsid w:val="00DB6ADE"/>
    <w:rsid w:val="00DC1DE4"/>
    <w:rsid w:val="00DC495A"/>
    <w:rsid w:val="00DC7F75"/>
    <w:rsid w:val="00DD5301"/>
    <w:rsid w:val="00DD6A8E"/>
    <w:rsid w:val="00DE1075"/>
    <w:rsid w:val="00DE2CCD"/>
    <w:rsid w:val="00DE3BA8"/>
    <w:rsid w:val="00DE3CFD"/>
    <w:rsid w:val="00DE4939"/>
    <w:rsid w:val="00DF27DA"/>
    <w:rsid w:val="00DF4450"/>
    <w:rsid w:val="00DF51D8"/>
    <w:rsid w:val="00E02DD7"/>
    <w:rsid w:val="00E065D8"/>
    <w:rsid w:val="00E065F0"/>
    <w:rsid w:val="00E1548C"/>
    <w:rsid w:val="00E1548F"/>
    <w:rsid w:val="00E1703E"/>
    <w:rsid w:val="00E272CC"/>
    <w:rsid w:val="00E30321"/>
    <w:rsid w:val="00E36DCE"/>
    <w:rsid w:val="00E42E1E"/>
    <w:rsid w:val="00E43AE2"/>
    <w:rsid w:val="00E44002"/>
    <w:rsid w:val="00E44795"/>
    <w:rsid w:val="00E45852"/>
    <w:rsid w:val="00E47614"/>
    <w:rsid w:val="00E51F4D"/>
    <w:rsid w:val="00E55388"/>
    <w:rsid w:val="00E56A99"/>
    <w:rsid w:val="00E56F6C"/>
    <w:rsid w:val="00E57C76"/>
    <w:rsid w:val="00E625AC"/>
    <w:rsid w:val="00E66964"/>
    <w:rsid w:val="00E67477"/>
    <w:rsid w:val="00E75A66"/>
    <w:rsid w:val="00E764F0"/>
    <w:rsid w:val="00E83CF3"/>
    <w:rsid w:val="00E90322"/>
    <w:rsid w:val="00E937BE"/>
    <w:rsid w:val="00E97779"/>
    <w:rsid w:val="00EB4FB2"/>
    <w:rsid w:val="00EB6147"/>
    <w:rsid w:val="00EC1FB8"/>
    <w:rsid w:val="00EC37C9"/>
    <w:rsid w:val="00EC7173"/>
    <w:rsid w:val="00ED26C4"/>
    <w:rsid w:val="00ED4E0A"/>
    <w:rsid w:val="00EE57A9"/>
    <w:rsid w:val="00EF0E55"/>
    <w:rsid w:val="00EF3142"/>
    <w:rsid w:val="00EF6A9E"/>
    <w:rsid w:val="00F03132"/>
    <w:rsid w:val="00F032B9"/>
    <w:rsid w:val="00F0360B"/>
    <w:rsid w:val="00F04BC0"/>
    <w:rsid w:val="00F105D0"/>
    <w:rsid w:val="00F14F05"/>
    <w:rsid w:val="00F15ED3"/>
    <w:rsid w:val="00F30279"/>
    <w:rsid w:val="00F31309"/>
    <w:rsid w:val="00F33148"/>
    <w:rsid w:val="00F411E7"/>
    <w:rsid w:val="00F44CAE"/>
    <w:rsid w:val="00F500DA"/>
    <w:rsid w:val="00F52238"/>
    <w:rsid w:val="00F55799"/>
    <w:rsid w:val="00F61C14"/>
    <w:rsid w:val="00F6399D"/>
    <w:rsid w:val="00F76BF2"/>
    <w:rsid w:val="00F80CAA"/>
    <w:rsid w:val="00F81502"/>
    <w:rsid w:val="00F83C44"/>
    <w:rsid w:val="00FA33EF"/>
    <w:rsid w:val="00FB1888"/>
    <w:rsid w:val="00FB534D"/>
    <w:rsid w:val="00FB554A"/>
    <w:rsid w:val="00FB6FB2"/>
    <w:rsid w:val="00FB7216"/>
    <w:rsid w:val="00FC4EF1"/>
    <w:rsid w:val="00FC53BD"/>
    <w:rsid w:val="00FD131A"/>
    <w:rsid w:val="00FD2F48"/>
    <w:rsid w:val="00FE10E2"/>
    <w:rsid w:val="00FE5A53"/>
    <w:rsid w:val="00FE7CB3"/>
    <w:rsid w:val="00FE7E3E"/>
    <w:rsid w:val="00FF30A3"/>
    <w:rsid w:val="00FF55E9"/>
    <w:rsid w:val="00FF5ECD"/>
    <w:rsid w:val="00FF62BB"/>
    <w:rsid w:val="00FF6448"/>
    <w:rsid w:val="02282C35"/>
    <w:rsid w:val="028D2AE7"/>
    <w:rsid w:val="056A006F"/>
    <w:rsid w:val="090F115E"/>
    <w:rsid w:val="09963B1B"/>
    <w:rsid w:val="0A363B02"/>
    <w:rsid w:val="0A8E4C1C"/>
    <w:rsid w:val="0D192679"/>
    <w:rsid w:val="0E210755"/>
    <w:rsid w:val="11992714"/>
    <w:rsid w:val="13B670F3"/>
    <w:rsid w:val="1C0342FE"/>
    <w:rsid w:val="1D91409F"/>
    <w:rsid w:val="1DF962E9"/>
    <w:rsid w:val="1EF56CD0"/>
    <w:rsid w:val="25306A5E"/>
    <w:rsid w:val="25EC6607"/>
    <w:rsid w:val="27D64285"/>
    <w:rsid w:val="2A8A687B"/>
    <w:rsid w:val="2ACE3347"/>
    <w:rsid w:val="2ACF4BB2"/>
    <w:rsid w:val="2B4A6F9D"/>
    <w:rsid w:val="2B780A40"/>
    <w:rsid w:val="2BFA6E0C"/>
    <w:rsid w:val="2D2263AB"/>
    <w:rsid w:val="2E784729"/>
    <w:rsid w:val="2F5A3A15"/>
    <w:rsid w:val="33CB7909"/>
    <w:rsid w:val="34DF4A3B"/>
    <w:rsid w:val="35B85BBC"/>
    <w:rsid w:val="37201D5D"/>
    <w:rsid w:val="383F10F2"/>
    <w:rsid w:val="3917307A"/>
    <w:rsid w:val="39362D90"/>
    <w:rsid w:val="39B90095"/>
    <w:rsid w:val="4084700B"/>
    <w:rsid w:val="459A10E2"/>
    <w:rsid w:val="462A260E"/>
    <w:rsid w:val="46D941BE"/>
    <w:rsid w:val="4B662B5B"/>
    <w:rsid w:val="4BC121E4"/>
    <w:rsid w:val="4CD32675"/>
    <w:rsid w:val="4D337737"/>
    <w:rsid w:val="508A5A68"/>
    <w:rsid w:val="52F36FE2"/>
    <w:rsid w:val="54AF63A1"/>
    <w:rsid w:val="55C2563B"/>
    <w:rsid w:val="57FA0744"/>
    <w:rsid w:val="586473F1"/>
    <w:rsid w:val="59A57719"/>
    <w:rsid w:val="5A355DB6"/>
    <w:rsid w:val="5AC90E1D"/>
    <w:rsid w:val="5AF06CD4"/>
    <w:rsid w:val="5BBA20E0"/>
    <w:rsid w:val="5C7151AC"/>
    <w:rsid w:val="5CFE0D98"/>
    <w:rsid w:val="5E15062A"/>
    <w:rsid w:val="5E27621C"/>
    <w:rsid w:val="5E8447FD"/>
    <w:rsid w:val="60042215"/>
    <w:rsid w:val="61B8728F"/>
    <w:rsid w:val="62B232F9"/>
    <w:rsid w:val="640F081D"/>
    <w:rsid w:val="662D3565"/>
    <w:rsid w:val="67E967F1"/>
    <w:rsid w:val="6B120369"/>
    <w:rsid w:val="6B2E2AEA"/>
    <w:rsid w:val="6B4347B2"/>
    <w:rsid w:val="6B7525DD"/>
    <w:rsid w:val="6CFF0A12"/>
    <w:rsid w:val="74437214"/>
    <w:rsid w:val="74E4396F"/>
    <w:rsid w:val="769165BA"/>
    <w:rsid w:val="77DC69B8"/>
    <w:rsid w:val="7C9C080F"/>
    <w:rsid w:val="7D95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2F2AF"/>
  <w15:docId w15:val="{72A1EE94-469E-4435-BA0B-E672FCFB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/>
      <w:outlineLvl w:val="0"/>
    </w:pPr>
    <w:rPr>
      <w:rFonts w:ascii="微软雅黑" w:eastAsia="微软雅黑" w:hAnsi="微软雅黑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eastAsia="微软雅黑" w:cstheme="majorBidi"/>
      <w:b/>
      <w:bCs/>
      <w:color w:val="244061" w:themeColor="accent1" w:themeShade="8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="微软雅黑" w:eastAsiaTheme="majorEastAsia" w:hAnsi="微软雅黑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9017"/>
      </w:tabs>
      <w:spacing w:after="40"/>
      <w:ind w:firstLine="1714"/>
    </w:pPr>
    <w:rPr>
      <w:rFonts w:eastAsia="微软雅黑"/>
      <w:b/>
      <w:sz w:val="18"/>
      <w:szCs w:val="16"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9017"/>
      </w:tabs>
      <w:spacing w:after="20"/>
      <w:ind w:left="216" w:firstLine="1944"/>
    </w:pPr>
    <w:rPr>
      <w:rFonts w:eastAsia="微软雅黑"/>
      <w:sz w:val="18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page number"/>
    <w:basedOn w:val="a0"/>
    <w:semiHidden/>
    <w:qFormat/>
  </w:style>
  <w:style w:type="character" w:styleId="ad">
    <w:name w:val="Hyperlink"/>
    <w:basedOn w:val="a0"/>
    <w:uiPriority w:val="99"/>
    <w:unhideWhenUsed/>
    <w:qFormat/>
    <w:rPr>
      <w:rFonts w:asciiTheme="minorHAnsi" w:hAnsiTheme="minorHAnsi"/>
      <w:color w:val="0000FF" w:themeColor="hyperlink"/>
      <w:sz w:val="16"/>
      <w:u w:val="single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theme="majorBidi"/>
      <w:bCs/>
      <w:sz w:val="28"/>
      <w:szCs w:val="28"/>
    </w:rPr>
  </w:style>
  <w:style w:type="paragraph" w:customStyle="1" w:styleId="FooterPrivacy">
    <w:name w:val="Footer Privacy"/>
    <w:basedOn w:val="a"/>
    <w:next w:val="a"/>
    <w:qFormat/>
    <w:pPr>
      <w:spacing w:after="0" w:line="240" w:lineRule="auto"/>
    </w:pPr>
    <w:rPr>
      <w:rFonts w:eastAsia="微软雅黑" w:cstheme="minorHAnsi"/>
      <w:sz w:val="16"/>
      <w:szCs w:val="16"/>
    </w:rPr>
  </w:style>
  <w:style w:type="paragraph" w:customStyle="1" w:styleId="FooterTextLeft">
    <w:name w:val="Footer Text Left"/>
    <w:basedOn w:val="a"/>
    <w:qFormat/>
    <w:pPr>
      <w:spacing w:after="0" w:line="240" w:lineRule="auto"/>
    </w:pPr>
    <w:rPr>
      <w:rFonts w:ascii="微软雅黑" w:eastAsia="微软雅黑" w:hAnsi="微软雅黑" w:cs="Times New Roman"/>
      <w:sz w:val="18"/>
      <w:szCs w:val="18"/>
    </w:rPr>
  </w:style>
  <w:style w:type="paragraph" w:customStyle="1" w:styleId="FooterTextRight">
    <w:name w:val="Footer Text Right"/>
    <w:basedOn w:val="a"/>
    <w:next w:val="a"/>
    <w:qFormat/>
    <w:pPr>
      <w:spacing w:after="0" w:line="240" w:lineRule="auto"/>
      <w:jc w:val="right"/>
    </w:pPr>
    <w:rPr>
      <w:rFonts w:ascii="Verdana" w:eastAsia="Times New Roman" w:hAnsi="Verdana" w:cs="Times New Roman"/>
      <w:sz w:val="14"/>
      <w:szCs w:val="16"/>
      <w:lang w:eastAsia="en-US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paragraph" w:customStyle="1" w:styleId="TableBody">
    <w:name w:val="Table Body"/>
    <w:qFormat/>
    <w:pPr>
      <w:spacing w:after="40"/>
    </w:pPr>
    <w:rPr>
      <w:rFonts w:ascii="Arial" w:hAnsi="Arial" w:cs="Arial"/>
      <w:sz w:val="18"/>
      <w:szCs w:val="16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qFormat/>
    <w:rPr>
      <w:rFonts w:eastAsia="微软雅黑" w:cstheme="majorBidi"/>
      <w:b/>
      <w:bCs/>
      <w:color w:val="244061" w:themeColor="accent1" w:themeShade="80"/>
      <w:sz w:val="26"/>
      <w:szCs w:val="26"/>
    </w:rPr>
  </w:style>
  <w:style w:type="paragraph" w:customStyle="1" w:styleId="TableText">
    <w:name w:val="Table Text"/>
    <w:basedOn w:val="a"/>
    <w:qFormat/>
    <w:pPr>
      <w:spacing w:before="40" w:after="40" w:line="240" w:lineRule="auto"/>
    </w:pPr>
    <w:rPr>
      <w:rFonts w:ascii="Arial" w:eastAsia="Times New Roman" w:hAnsi="Arial" w:cs="Arial"/>
      <w:szCs w:val="20"/>
      <w:lang w:eastAsia="en-US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Theme="majorEastAsia" w:hAnsi="微软雅黑" w:cstheme="majorBidi"/>
      <w:b/>
      <w:bCs/>
      <w:color w:val="4F81BD" w:themeColor="accent1"/>
      <w:sz w:val="20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table" w:customStyle="1" w:styleId="1-21">
    <w:name w:val="网格表 1 浅色 - 着色 21"/>
    <w:basedOn w:val="a1"/>
    <w:uiPriority w:val="46"/>
    <w:qFormat/>
    <w:tblPr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-11">
    <w:name w:val="网格表 2 - 着色 11"/>
    <w:basedOn w:val="a1"/>
    <w:uiPriority w:val="47"/>
    <w:qFormat/>
    <w:tblPr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tml-attribute-value">
    <w:name w:val="html-attribute-value"/>
    <w:basedOn w:val="a0"/>
    <w:qFormat/>
  </w:style>
  <w:style w:type="character" w:customStyle="1" w:styleId="html-attribute-name">
    <w:name w:val="html-attribute-name"/>
    <w:basedOn w:val="a0"/>
    <w:qFormat/>
  </w:style>
  <w:style w:type="character" w:customStyle="1" w:styleId="tok-p">
    <w:name w:val="tok-p"/>
    <w:basedOn w:val="a0"/>
    <w:qFormat/>
  </w:style>
  <w:style w:type="character" w:customStyle="1" w:styleId="tok-nt">
    <w:name w:val="tok-nt"/>
    <w:basedOn w:val="a0"/>
    <w:qFormat/>
  </w:style>
  <w:style w:type="character" w:customStyle="1" w:styleId="tok-s2">
    <w:name w:val="tok-s2"/>
    <w:basedOn w:val="a0"/>
    <w:qFormat/>
  </w:style>
  <w:style w:type="paragraph" w:styleId="HTML">
    <w:name w:val="HTML Preformatted"/>
    <w:basedOn w:val="a"/>
    <w:link w:val="HTML0"/>
    <w:uiPriority w:val="99"/>
    <w:unhideWhenUsed/>
    <w:rsid w:val="00043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4350A"/>
    <w:rPr>
      <w:rFonts w:ascii="宋体" w:hAnsi="宋体" w:cs="宋体"/>
      <w:sz w:val="24"/>
      <w:szCs w:val="24"/>
    </w:rPr>
  </w:style>
  <w:style w:type="character" w:customStyle="1" w:styleId="objectbrace">
    <w:name w:val="objectbrace"/>
    <w:basedOn w:val="a0"/>
    <w:rsid w:val="0004350A"/>
  </w:style>
  <w:style w:type="character" w:customStyle="1" w:styleId="propertyname">
    <w:name w:val="propertyname"/>
    <w:basedOn w:val="a0"/>
    <w:rsid w:val="0004350A"/>
  </w:style>
  <w:style w:type="character" w:customStyle="1" w:styleId="number">
    <w:name w:val="number"/>
    <w:basedOn w:val="a0"/>
    <w:rsid w:val="0004350A"/>
  </w:style>
  <w:style w:type="character" w:customStyle="1" w:styleId="comma">
    <w:name w:val="comma"/>
    <w:basedOn w:val="a0"/>
    <w:rsid w:val="0004350A"/>
  </w:style>
  <w:style w:type="character" w:customStyle="1" w:styleId="string">
    <w:name w:val="string"/>
    <w:basedOn w:val="a0"/>
    <w:rsid w:val="0004350A"/>
  </w:style>
  <w:style w:type="character" w:customStyle="1" w:styleId="arraybrace">
    <w:name w:val="arraybrace"/>
    <w:basedOn w:val="a0"/>
    <w:rsid w:val="0004350A"/>
  </w:style>
  <w:style w:type="character" w:customStyle="1" w:styleId="null">
    <w:name w:val="null"/>
    <w:basedOn w:val="a0"/>
    <w:rsid w:val="0004350A"/>
  </w:style>
  <w:style w:type="character" w:customStyle="1" w:styleId="boolean">
    <w:name w:val="boolean"/>
    <w:basedOn w:val="a0"/>
    <w:rsid w:val="0004350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F2DC0"/>
    <w:pPr>
      <w:pBdr>
        <w:bottom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1F2DC0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F2DC0"/>
    <w:pPr>
      <w:pBdr>
        <w:top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1F2DC0"/>
    <w:rPr>
      <w:rFonts w:ascii="Arial" w:hAnsi="Arial" w:cs="Arial"/>
      <w:vanish/>
      <w:sz w:val="16"/>
      <w:szCs w:val="16"/>
    </w:rPr>
  </w:style>
  <w:style w:type="paragraph" w:customStyle="1" w:styleId="wrapper">
    <w:name w:val="wrapper"/>
    <w:basedOn w:val="a"/>
    <w:rsid w:val="001F2DC0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661B3"/>
    <w:pPr>
      <w:spacing w:before="240" w:line="259" w:lineRule="auto"/>
      <w:outlineLvl w:val="9"/>
    </w:pPr>
    <w:rPr>
      <w:rFonts w:asciiTheme="majorHAnsi" w:eastAsiaTheme="majorEastAsia" w:hAnsiTheme="majorHAnsi"/>
      <w:bCs w:val="0"/>
      <w:color w:val="365F91" w:themeColor="accent1" w:themeShade="BF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661B3"/>
    <w:pPr>
      <w:spacing w:after="100" w:line="259" w:lineRule="auto"/>
      <w:ind w:left="440"/>
    </w:pPr>
    <w:rPr>
      <w:rFonts w:cs="Times New Roman"/>
      <w:sz w:val="22"/>
    </w:rPr>
  </w:style>
  <w:style w:type="character" w:styleId="af1">
    <w:name w:val="Unresolved Mention"/>
    <w:basedOn w:val="a0"/>
    <w:uiPriority w:val="99"/>
    <w:semiHidden/>
    <w:unhideWhenUsed/>
    <w:rsid w:val="00761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666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CECECE"/>
                            <w:left w:val="single" w:sz="6" w:space="14" w:color="CECECE"/>
                            <w:bottom w:val="single" w:sz="6" w:space="14" w:color="CECECE"/>
                            <w:right w:val="single" w:sz="6" w:space="14" w:color="CECECE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8294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bpms.eorionsolution.com/neo-hr-api/v2/employee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bpmswx.eorionsolution.com/hr-dp-api/v1/excel/al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bpms.eorionsolution.com/neo-hr-api/v2/department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bpms.eorionsolution.com/neo-hr-api/v2/department/deleteDepartment/%7b0%7d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ade\Desktop\Q%20Template\SAP%20Project%20Management\ES_WORD_TEMPLATE_CN_V1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079919-FBE2-4740-A080-AF6E1978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ES_WORD_TEMPLATE_CN_V1.0.dotx</Template>
  <TotalTime>1404</TotalTime>
  <Pages>23</Pages>
  <Words>2622</Words>
  <Characters>14952</Characters>
  <Application>Microsoft Office Word</Application>
  <DocSecurity>0</DocSecurity>
  <Lines>124</Lines>
  <Paragraphs>35</Paragraphs>
  <ScaleCrop>false</ScaleCrop>
  <Company>HP</Company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blade</dc:creator>
  <cp:lastModifiedBy>Test</cp:lastModifiedBy>
  <cp:revision>200</cp:revision>
  <cp:lastPrinted>2018-02-03T04:10:00Z</cp:lastPrinted>
  <dcterms:created xsi:type="dcterms:W3CDTF">2018-09-19T09:32:00Z</dcterms:created>
  <dcterms:modified xsi:type="dcterms:W3CDTF">2019-05-20T08:10:00Z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